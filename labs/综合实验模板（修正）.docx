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22771602"/>
    <w:p w14:paraId="7BA9F9CF" w14:textId="4611CB38" w:rsidR="00226CEA" w:rsidRDefault="00FD6818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fldChar w:fldCharType="begin"/>
      </w:r>
      <w:r>
        <w:rPr>
          <w:b/>
          <w:bCs/>
          <w:sz w:val="32"/>
          <w:szCs w:val="40"/>
        </w:rPr>
        <w:instrText xml:space="preserve"> MACROBUTTON MTEditEquationSection2 </w:instrText>
      </w:r>
      <w:r w:rsidRPr="00FD6818">
        <w:rPr>
          <w:rStyle w:val="MTEquationSection"/>
        </w:rPr>
        <w:instrText>Equation Chapter 1 Section 1</w:instrText>
      </w:r>
      <w:r>
        <w:rPr>
          <w:b/>
          <w:bCs/>
          <w:sz w:val="32"/>
          <w:szCs w:val="40"/>
        </w:rPr>
        <w:fldChar w:fldCharType="begin"/>
      </w:r>
      <w:r>
        <w:rPr>
          <w:b/>
          <w:bCs/>
          <w:sz w:val="32"/>
          <w:szCs w:val="40"/>
        </w:rPr>
        <w:instrText xml:space="preserve"> SEQ MTEqn \r \h \* MERGEFORMAT </w:instrText>
      </w:r>
      <w:r>
        <w:rPr>
          <w:b/>
          <w:bCs/>
          <w:sz w:val="32"/>
          <w:szCs w:val="40"/>
        </w:rPr>
        <w:fldChar w:fldCharType="end"/>
      </w:r>
      <w:r>
        <w:rPr>
          <w:b/>
          <w:bCs/>
          <w:sz w:val="32"/>
          <w:szCs w:val="40"/>
        </w:rPr>
        <w:fldChar w:fldCharType="begin"/>
      </w:r>
      <w:r>
        <w:rPr>
          <w:b/>
          <w:bCs/>
          <w:sz w:val="32"/>
          <w:szCs w:val="40"/>
        </w:rPr>
        <w:instrText xml:space="preserve"> SEQ MTSec \r 1 \h \* MERGEFORMAT </w:instrText>
      </w:r>
      <w:r>
        <w:rPr>
          <w:b/>
          <w:bCs/>
          <w:sz w:val="32"/>
          <w:szCs w:val="40"/>
        </w:rPr>
        <w:fldChar w:fldCharType="end"/>
      </w:r>
      <w:r>
        <w:rPr>
          <w:b/>
          <w:bCs/>
          <w:sz w:val="32"/>
          <w:szCs w:val="40"/>
        </w:rPr>
        <w:fldChar w:fldCharType="begin"/>
      </w:r>
      <w:r>
        <w:rPr>
          <w:b/>
          <w:bCs/>
          <w:sz w:val="32"/>
          <w:szCs w:val="40"/>
        </w:rPr>
        <w:instrText xml:space="preserve"> SEQ MTChap \r 1 \h \* MERGEFORMAT </w:instrText>
      </w:r>
      <w:r>
        <w:rPr>
          <w:b/>
          <w:bCs/>
          <w:sz w:val="32"/>
          <w:szCs w:val="40"/>
        </w:rPr>
        <w:fldChar w:fldCharType="end"/>
      </w:r>
      <w:r>
        <w:rPr>
          <w:b/>
          <w:bCs/>
          <w:sz w:val="32"/>
          <w:szCs w:val="40"/>
        </w:rPr>
        <w:fldChar w:fldCharType="end"/>
      </w:r>
    </w:p>
    <w:p w14:paraId="5DBA4367" w14:textId="77777777" w:rsidR="00226CEA" w:rsidRDefault="00226CEA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4363C20C" w14:textId="77777777" w:rsidR="00226CEA" w:rsidRDefault="00226CEA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61FE1BEB" w14:textId="4DB8BE27" w:rsidR="00FF71DF" w:rsidRDefault="00226CEA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34D5D676" wp14:editId="467952BD">
            <wp:extent cx="3451860" cy="635403"/>
            <wp:effectExtent l="0" t="0" r="0" b="0"/>
            <wp:docPr id="1715147772" name="图片 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6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559" cy="6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2E63" w14:textId="6E8AC2D9" w:rsidR="00FF71DF" w:rsidRDefault="00FF71DF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5C61E09D" w14:textId="77777777" w:rsidR="00FF71DF" w:rsidRDefault="00FF71DF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6E69B692" w14:textId="0B292697" w:rsidR="00FF71DF" w:rsidRDefault="00FF71DF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44BA2F85" w14:textId="4F830CDD" w:rsidR="00FF71DF" w:rsidRDefault="00FF71DF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7191589E" w14:textId="77777777" w:rsidR="00FF71DF" w:rsidRDefault="00FF71DF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41B9EE18" w14:textId="77777777" w:rsidR="00396C5C" w:rsidRPr="00226CEA" w:rsidRDefault="00396C5C" w:rsidP="009B54E7">
      <w:pPr>
        <w:snapToGrid w:val="0"/>
        <w:ind w:firstLine="643"/>
        <w:contextualSpacing/>
        <w:jc w:val="center"/>
        <w:rPr>
          <w:b/>
          <w:bCs/>
          <w:sz w:val="32"/>
          <w:szCs w:val="40"/>
        </w:rPr>
      </w:pPr>
    </w:p>
    <w:p w14:paraId="16F858DF" w14:textId="77777777" w:rsidR="009A722B" w:rsidRPr="00226CEA" w:rsidRDefault="009A722B" w:rsidP="00226CEA">
      <w:pPr>
        <w:pStyle w:val="a9"/>
        <w:pBdr>
          <w:top w:val="single" w:sz="4" w:space="1" w:color="auto"/>
          <w:bottom w:val="single" w:sz="4" w:space="1" w:color="auto"/>
        </w:pBdr>
        <w:snapToGrid w:val="0"/>
        <w:contextualSpacing/>
        <w:rPr>
          <w:rFonts w:ascii="华文中宋" w:eastAsia="华文中宋" w:hAnsi="华文中宋"/>
          <w:i w:val="0"/>
          <w:iCs w:val="0"/>
          <w:color w:val="auto"/>
          <w:sz w:val="56"/>
          <w:szCs w:val="56"/>
        </w:rPr>
      </w:pPr>
      <w:bookmarkStart w:id="1" w:name="_Hlk122771578"/>
      <w:bookmarkEnd w:id="0"/>
      <w:r w:rsidRPr="00226CEA">
        <w:rPr>
          <w:rFonts w:ascii="华文中宋" w:eastAsia="华文中宋" w:hAnsi="华文中宋" w:hint="eastAsia"/>
          <w:i w:val="0"/>
          <w:iCs w:val="0"/>
          <w:color w:val="auto"/>
          <w:sz w:val="56"/>
          <w:szCs w:val="56"/>
        </w:rPr>
        <w:t>《自动控制实践B》</w:t>
      </w:r>
    </w:p>
    <w:p w14:paraId="1F3C51B1" w14:textId="3B1A43F7" w:rsidR="003B5983" w:rsidRPr="00226CEA" w:rsidRDefault="009A722B" w:rsidP="00226CEA">
      <w:pPr>
        <w:pStyle w:val="a9"/>
        <w:pBdr>
          <w:top w:val="single" w:sz="4" w:space="1" w:color="auto"/>
          <w:bottom w:val="single" w:sz="4" w:space="1" w:color="auto"/>
        </w:pBdr>
        <w:snapToGrid w:val="0"/>
        <w:contextualSpacing/>
        <w:rPr>
          <w:rFonts w:ascii="华文中宋" w:eastAsia="华文中宋" w:hAnsi="华文中宋"/>
          <w:i w:val="0"/>
          <w:iCs w:val="0"/>
          <w:color w:val="auto"/>
          <w:sz w:val="56"/>
          <w:szCs w:val="56"/>
        </w:rPr>
      </w:pPr>
      <w:r w:rsidRPr="00226CEA">
        <w:rPr>
          <w:rFonts w:ascii="华文中宋" w:eastAsia="华文中宋" w:hAnsi="华文中宋" w:hint="eastAsia"/>
          <w:i w:val="0"/>
          <w:iCs w:val="0"/>
          <w:color w:val="auto"/>
          <w:sz w:val="56"/>
          <w:szCs w:val="56"/>
        </w:rPr>
        <w:t>综合实验  实验报告</w:t>
      </w:r>
    </w:p>
    <w:p w14:paraId="38DEDB35" w14:textId="77777777" w:rsidR="009A722B" w:rsidRDefault="009A722B" w:rsidP="009A722B">
      <w:pPr>
        <w:snapToGrid w:val="0"/>
        <w:spacing w:line="360" w:lineRule="auto"/>
        <w:ind w:right="210" w:firstLineChars="800" w:firstLine="2570"/>
        <w:contextualSpacing/>
        <w:jc w:val="left"/>
        <w:rPr>
          <w:b/>
          <w:bCs/>
          <w:sz w:val="32"/>
          <w:szCs w:val="32"/>
        </w:rPr>
      </w:pPr>
    </w:p>
    <w:p w14:paraId="18D3FA23" w14:textId="77777777" w:rsidR="009A722B" w:rsidRDefault="009A722B" w:rsidP="009A722B">
      <w:pPr>
        <w:snapToGrid w:val="0"/>
        <w:spacing w:line="360" w:lineRule="auto"/>
        <w:ind w:right="210" w:firstLineChars="800" w:firstLine="2570"/>
        <w:contextualSpacing/>
        <w:jc w:val="left"/>
        <w:rPr>
          <w:b/>
          <w:bCs/>
          <w:sz w:val="32"/>
          <w:szCs w:val="32"/>
        </w:rPr>
      </w:pPr>
    </w:p>
    <w:p w14:paraId="2285AF6F" w14:textId="77777777" w:rsidR="009A722B" w:rsidRDefault="009A722B" w:rsidP="009A722B">
      <w:pPr>
        <w:snapToGrid w:val="0"/>
        <w:spacing w:line="360" w:lineRule="auto"/>
        <w:ind w:right="210" w:firstLineChars="800" w:firstLine="2570"/>
        <w:contextualSpacing/>
        <w:jc w:val="left"/>
        <w:rPr>
          <w:b/>
          <w:bCs/>
          <w:sz w:val="32"/>
          <w:szCs w:val="32"/>
        </w:rPr>
      </w:pPr>
    </w:p>
    <w:p w14:paraId="612B9D0F" w14:textId="77777777" w:rsidR="009A722B" w:rsidRDefault="009A722B" w:rsidP="009A722B">
      <w:pPr>
        <w:snapToGrid w:val="0"/>
        <w:spacing w:line="360" w:lineRule="auto"/>
        <w:ind w:right="210"/>
        <w:contextualSpacing/>
        <w:jc w:val="left"/>
        <w:rPr>
          <w:b/>
          <w:bCs/>
          <w:sz w:val="32"/>
          <w:szCs w:val="32"/>
        </w:rPr>
      </w:pPr>
    </w:p>
    <w:p w14:paraId="51B2DD0D" w14:textId="77777777" w:rsidR="009A722B" w:rsidRDefault="009A722B" w:rsidP="009A722B">
      <w:pPr>
        <w:snapToGrid w:val="0"/>
        <w:spacing w:line="360" w:lineRule="auto"/>
        <w:ind w:right="210" w:firstLineChars="800" w:firstLine="2570"/>
        <w:contextualSpacing/>
        <w:jc w:val="left"/>
        <w:rPr>
          <w:b/>
          <w:bCs/>
          <w:sz w:val="32"/>
          <w:szCs w:val="3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9"/>
        <w:gridCol w:w="4200"/>
      </w:tblGrid>
      <w:tr w:rsidR="009A722B" w14:paraId="555A5140" w14:textId="77777777" w:rsidTr="00846873">
        <w:trPr>
          <w:jc w:val="center"/>
        </w:trPr>
        <w:tc>
          <w:tcPr>
            <w:tcW w:w="1329" w:type="dxa"/>
          </w:tcPr>
          <w:p w14:paraId="6E9F0DDF" w14:textId="1527CFE6" w:rsid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  <w:r w:rsidRPr="009A722B">
              <w:rPr>
                <w:rFonts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200" w:type="dxa"/>
          </w:tcPr>
          <w:p w14:paraId="66E409D6" w14:textId="04F3866D" w:rsidR="009A722B" w:rsidRP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  <w:r w:rsidRPr="009A722B">
              <w:rPr>
                <w:rFonts w:hint="eastAsia"/>
                <w:b/>
                <w:bCs/>
                <w:sz w:val="32"/>
                <w:szCs w:val="32"/>
              </w:rPr>
              <w:t>机电工程与自动化学院</w:t>
            </w:r>
          </w:p>
        </w:tc>
      </w:tr>
      <w:tr w:rsidR="009A722B" w14:paraId="1BAC2EEB" w14:textId="77777777" w:rsidTr="00846873">
        <w:trPr>
          <w:jc w:val="center"/>
        </w:trPr>
        <w:tc>
          <w:tcPr>
            <w:tcW w:w="1329" w:type="dxa"/>
          </w:tcPr>
          <w:p w14:paraId="04EBDD6B" w14:textId="433DC94F" w:rsid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  <w:r w:rsidRPr="009A722B">
              <w:rPr>
                <w:rFonts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200" w:type="dxa"/>
          </w:tcPr>
          <w:p w14:paraId="679A0B30" w14:textId="7ECEC0F1" w:rsidR="009A722B" w:rsidRP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</w:p>
        </w:tc>
      </w:tr>
      <w:tr w:rsidR="009A722B" w14:paraId="61DB1A23" w14:textId="77777777" w:rsidTr="00846873">
        <w:trPr>
          <w:jc w:val="center"/>
        </w:trPr>
        <w:tc>
          <w:tcPr>
            <w:tcW w:w="1329" w:type="dxa"/>
          </w:tcPr>
          <w:p w14:paraId="3790B83A" w14:textId="6A0FBBE9" w:rsid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200" w:type="dxa"/>
          </w:tcPr>
          <w:p w14:paraId="45F84E27" w14:textId="6789561E" w:rsidR="009A722B" w:rsidRP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</w:p>
        </w:tc>
      </w:tr>
      <w:tr w:rsidR="009A722B" w14:paraId="2D7FC4B6" w14:textId="77777777" w:rsidTr="00846873">
        <w:trPr>
          <w:jc w:val="center"/>
        </w:trPr>
        <w:tc>
          <w:tcPr>
            <w:tcW w:w="1329" w:type="dxa"/>
          </w:tcPr>
          <w:p w14:paraId="2D86A71A" w14:textId="61CEDFF1" w:rsid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日期</w:t>
            </w:r>
          </w:p>
        </w:tc>
        <w:tc>
          <w:tcPr>
            <w:tcW w:w="4200" w:type="dxa"/>
          </w:tcPr>
          <w:p w14:paraId="21C569FD" w14:textId="48A12E88" w:rsidR="009A722B" w:rsidRPr="009A722B" w:rsidRDefault="009A722B" w:rsidP="009A722B">
            <w:pPr>
              <w:snapToGrid w:val="0"/>
              <w:spacing w:line="360" w:lineRule="auto"/>
              <w:ind w:right="210"/>
              <w:contextualSpacing/>
              <w:jc w:val="left"/>
              <w:rPr>
                <w:b/>
                <w:bCs/>
                <w:sz w:val="32"/>
                <w:szCs w:val="32"/>
              </w:rPr>
            </w:pPr>
          </w:p>
        </w:tc>
      </w:tr>
      <w:bookmarkEnd w:id="1"/>
    </w:tbl>
    <w:p w14:paraId="691C385E" w14:textId="7AAB5CF7" w:rsidR="00396C5C" w:rsidRDefault="00396C5C" w:rsidP="009B54E7">
      <w:pPr>
        <w:widowControl/>
        <w:snapToGrid w:val="0"/>
        <w:contextualSpacing/>
        <w:jc w:val="left"/>
      </w:pPr>
      <w:r>
        <w:br w:type="page"/>
      </w:r>
    </w:p>
    <w:bookmarkStart w:id="2" w:name="_Hlk122771997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574345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DDA3D4" w14:textId="1950BEEA" w:rsidR="00DF04FB" w:rsidRPr="00DF04FB" w:rsidRDefault="00DF04FB" w:rsidP="000B2DC5">
          <w:pPr>
            <w:pStyle w:val="TOC"/>
            <w:numPr>
              <w:ilvl w:val="0"/>
              <w:numId w:val="0"/>
            </w:numPr>
            <w:snapToGrid w:val="0"/>
            <w:ind w:left="425"/>
            <w:contextualSpacing/>
            <w:jc w:val="center"/>
          </w:pPr>
          <w:r w:rsidRPr="00DF04FB">
            <w:rPr>
              <w:lang w:val="zh-CN"/>
            </w:rPr>
            <w:t>目录</w:t>
          </w:r>
        </w:p>
        <w:p w14:paraId="75D19E72" w14:textId="04E0E7AA" w:rsidR="00D130CE" w:rsidRDefault="00DF04FB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19958" w:history="1">
            <w:r w:rsidR="00D130CE" w:rsidRPr="007E42B1">
              <w:rPr>
                <w:rStyle w:val="ac"/>
                <w:noProof/>
              </w:rPr>
              <w:t>任务</w:t>
            </w:r>
            <w:r w:rsidR="00D130CE" w:rsidRPr="007E42B1">
              <w:rPr>
                <w:rStyle w:val="ac"/>
                <w:noProof/>
              </w:rPr>
              <w:t>1</w:t>
            </w:r>
            <w:r w:rsidR="00D130CE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D130CE" w:rsidRPr="007E42B1">
              <w:rPr>
                <w:rStyle w:val="ac"/>
                <w:noProof/>
              </w:rPr>
              <w:t>电机控制库认知</w:t>
            </w:r>
            <w:r w:rsidR="00D130CE">
              <w:rPr>
                <w:noProof/>
                <w:webHidden/>
              </w:rPr>
              <w:tab/>
            </w:r>
            <w:r w:rsidR="00D130CE">
              <w:rPr>
                <w:noProof/>
                <w:webHidden/>
              </w:rPr>
              <w:fldChar w:fldCharType="begin"/>
            </w:r>
            <w:r w:rsidR="00D130CE">
              <w:rPr>
                <w:noProof/>
                <w:webHidden/>
              </w:rPr>
              <w:instrText xml:space="preserve"> PAGEREF _Toc171119958 \h </w:instrText>
            </w:r>
            <w:r w:rsidR="00D130CE">
              <w:rPr>
                <w:noProof/>
                <w:webHidden/>
              </w:rPr>
            </w:r>
            <w:r w:rsidR="00D130CE">
              <w:rPr>
                <w:noProof/>
                <w:webHidden/>
              </w:rPr>
              <w:fldChar w:fldCharType="separate"/>
            </w:r>
            <w:r w:rsidR="00D130CE">
              <w:rPr>
                <w:noProof/>
                <w:webHidden/>
              </w:rPr>
              <w:t>1</w:t>
            </w:r>
            <w:r w:rsidR="00D130CE">
              <w:rPr>
                <w:noProof/>
                <w:webHidden/>
              </w:rPr>
              <w:fldChar w:fldCharType="end"/>
            </w:r>
          </w:hyperlink>
        </w:p>
        <w:p w14:paraId="05B881FD" w14:textId="5A9DD6B9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59" w:history="1">
            <w:r w:rsidRPr="007E42B1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Workbench</w:t>
            </w:r>
            <w:r w:rsidRPr="007E42B1">
              <w:rPr>
                <w:rStyle w:val="ac"/>
                <w:noProof/>
              </w:rPr>
              <w:t>编码器对齐参数配置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8315" w14:textId="69441816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0" w:history="1">
            <w:r w:rsidRPr="007E42B1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速度波形显示界面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6AA2" w14:textId="04DE3C7E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1" w:history="1">
            <w:r w:rsidRPr="007E42B1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说说你对</w:t>
            </w:r>
            <w:r w:rsidRPr="007E42B1">
              <w:rPr>
                <w:rStyle w:val="ac"/>
                <w:noProof/>
              </w:rPr>
              <w:t>ST MC SDK5.x</w:t>
            </w:r>
            <w:r w:rsidRPr="007E42B1">
              <w:rPr>
                <w:rStyle w:val="ac"/>
                <w:noProof/>
              </w:rPr>
              <w:t>（电机控制库）的认知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B6EB" w14:textId="6C0E0663" w:rsidR="00D130CE" w:rsidRDefault="00D130CE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2" w:history="1">
            <w:r w:rsidRPr="007E42B1">
              <w:rPr>
                <w:rStyle w:val="ac"/>
                <w:noProof/>
              </w:rPr>
              <w:t>任务</w:t>
            </w:r>
            <w:r w:rsidRPr="007E42B1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按键控制滑台回零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4F21" w14:textId="0B96ABDA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3" w:history="1">
            <w:r w:rsidRPr="007E42B1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98545" w14:textId="01FF1323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4" w:history="1">
            <w:r w:rsidRPr="007E42B1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功能函数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9192" w14:textId="70BF024E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5" w:history="1">
            <w:r w:rsidRPr="007E42B1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37ED" w14:textId="708F7532" w:rsidR="00D130CE" w:rsidRDefault="00D130CE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6" w:history="1">
            <w:r w:rsidRPr="007E42B1">
              <w:rPr>
                <w:rStyle w:val="ac"/>
                <w:noProof/>
              </w:rPr>
              <w:t>任务</w:t>
            </w:r>
            <w:r w:rsidRPr="007E42B1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472D" w14:textId="48EC56A0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7" w:history="1">
            <w:r w:rsidRPr="007E42B1">
              <w:rPr>
                <w:rStyle w:val="a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控制系统建模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47F82" w14:textId="3E2DE488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8" w:history="1">
            <w:r w:rsidRPr="007E42B1">
              <w:rPr>
                <w:rStyle w:val="ac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机械谐振模态分析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894C" w14:textId="3B808BE1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69" w:history="1">
            <w:r w:rsidRPr="007E42B1">
              <w:rPr>
                <w:rStyle w:val="ac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被控对象的数学建模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182F" w14:textId="5EB7C7E9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0" w:history="1">
            <w:r w:rsidRPr="007E42B1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控制系统辨识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6205" w14:textId="56C236B2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1" w:history="1">
            <w:r w:rsidRPr="007E42B1">
              <w:rPr>
                <w:rStyle w:val="ac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在主控板上实现正弦扫频信号生成算法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3454" w14:textId="6A0C9161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2" w:history="1">
            <w:r w:rsidRPr="007E42B1">
              <w:rPr>
                <w:rStyle w:val="ac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在主控板上实现扫频辨识功能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72ED" w14:textId="29946AB8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3" w:history="1">
            <w:r w:rsidRPr="007E42B1">
              <w:rPr>
                <w:rStyle w:val="ac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使用</w:t>
            </w:r>
            <w:r w:rsidRPr="007E42B1">
              <w:rPr>
                <w:rStyle w:val="ac"/>
                <w:noProof/>
              </w:rPr>
              <w:t>MATLAB</w:t>
            </w:r>
            <w:r w:rsidRPr="007E42B1">
              <w:rPr>
                <w:rStyle w:val="ac"/>
                <w:noProof/>
              </w:rPr>
              <w:t>系统辨识工具箱，获得辨识的系统模型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C40A" w14:textId="3D25FC48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4" w:history="1">
            <w:r w:rsidRPr="007E42B1">
              <w:rPr>
                <w:rStyle w:val="a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9A95" w14:textId="5C7EE320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5" w:history="1">
            <w:r w:rsidRPr="007E42B1">
              <w:rPr>
                <w:rStyle w:val="ac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控制器仿真验证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35FE" w14:textId="10C7D06C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6" w:history="1">
            <w:r w:rsidRPr="007E42B1">
              <w:rPr>
                <w:rStyle w:val="ac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Simulink</w:t>
            </w:r>
            <w:r w:rsidRPr="007E42B1">
              <w:rPr>
                <w:rStyle w:val="ac"/>
                <w:noProof/>
              </w:rPr>
              <w:t>仿真框图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58D2" w14:textId="71162A47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7" w:history="1">
            <w:r w:rsidRPr="007E42B1">
              <w:rPr>
                <w:rStyle w:val="ac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阶跃响应测试结果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3A65" w14:textId="47B8A09A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8" w:history="1">
            <w:r w:rsidRPr="007E42B1">
              <w:rPr>
                <w:rStyle w:val="ac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扫频跟随测试结果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00D2" w14:textId="2677D2A2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79" w:history="1">
            <w:r w:rsidRPr="007E42B1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控制程序开发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B40BF" w14:textId="2FA45F7B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0" w:history="1">
            <w:r w:rsidRPr="007E42B1">
              <w:rPr>
                <w:rStyle w:val="ac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控制器离散化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ABAB" w14:textId="17AE9D3D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1" w:history="1">
            <w:r w:rsidRPr="007E42B1">
              <w:rPr>
                <w:rStyle w:val="ac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控制器源代码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96F26" w14:textId="60966597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2" w:history="1">
            <w:r w:rsidRPr="007E42B1">
              <w:rPr>
                <w:rStyle w:val="ac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控制系统调试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F35" w14:textId="36EBD142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3" w:history="1">
            <w:r w:rsidRPr="007E42B1">
              <w:rPr>
                <w:rStyle w:val="ac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阶跃响应测试源代码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7508" w14:textId="7A4BFEF0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4" w:history="1">
            <w:r w:rsidRPr="007E42B1">
              <w:rPr>
                <w:rStyle w:val="ac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扫频测试源代码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9743" w14:textId="365DE3F4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5" w:history="1">
            <w:r w:rsidRPr="007E42B1">
              <w:rPr>
                <w:rStyle w:val="ac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调优后的阶跃响应曲线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B9A3" w14:textId="341EEED8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6" w:history="1">
            <w:r w:rsidRPr="007E42B1">
              <w:rPr>
                <w:rStyle w:val="ac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调优后的扫频跟随曲线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62F4" w14:textId="3CE5A5E0" w:rsidR="00D130CE" w:rsidRDefault="00D130C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7" w:history="1">
            <w:r w:rsidRPr="007E42B1">
              <w:rPr>
                <w:rStyle w:val="ac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最终的控制器传递函数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0215" w14:textId="64F62822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8" w:history="1">
            <w:r w:rsidRPr="007E42B1">
              <w:rPr>
                <w:rStyle w:val="ac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控制器设计的不足与改进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B87E" w14:textId="029C7015" w:rsidR="00D130CE" w:rsidRDefault="00D130CE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71119989" w:history="1">
            <w:r w:rsidRPr="007E42B1">
              <w:rPr>
                <w:rStyle w:val="ac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7E42B1">
              <w:rPr>
                <w:rStyle w:val="ac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025D" w14:textId="3E7CA3F2" w:rsidR="00DF04FB" w:rsidRPr="00073A60" w:rsidRDefault="00DF04FB" w:rsidP="009B54E7">
          <w:pPr>
            <w:snapToGrid w:val="0"/>
            <w:contextualSpacing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6FF2ADD" w14:textId="77777777" w:rsidR="00073A60" w:rsidRDefault="00073A60" w:rsidP="009B54E7">
      <w:pPr>
        <w:snapToGrid w:val="0"/>
        <w:contextualSpacing/>
        <w:sectPr w:rsidR="00073A60" w:rsidSect="00D130CE"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3C78C74E" w14:textId="1EA4B5D1" w:rsidR="0012576C" w:rsidRDefault="007B7022" w:rsidP="00191CDB">
      <w:pPr>
        <w:pStyle w:val="1"/>
      </w:pPr>
      <w:bookmarkStart w:id="3" w:name="_Toc171119958"/>
      <w:r w:rsidRPr="007B7022">
        <w:rPr>
          <w:rFonts w:hint="eastAsia"/>
        </w:rPr>
        <w:lastRenderedPageBreak/>
        <w:t>电机控制库认知</w:t>
      </w:r>
      <w:bookmarkEnd w:id="3"/>
    </w:p>
    <w:p w14:paraId="044B7A99" w14:textId="2FA48C2E" w:rsidR="009C7742" w:rsidRPr="007B0A06" w:rsidRDefault="00191CDB" w:rsidP="00191CDB">
      <w:pPr>
        <w:pStyle w:val="2"/>
      </w:pPr>
      <w:bookmarkStart w:id="4" w:name="_Toc171119959"/>
      <w:r w:rsidRPr="00191CDB">
        <w:rPr>
          <w:rFonts w:hint="eastAsia"/>
        </w:rPr>
        <w:t>Workbench</w:t>
      </w:r>
      <w:r w:rsidRPr="00191CDB">
        <w:rPr>
          <w:rFonts w:hint="eastAsia"/>
        </w:rPr>
        <w:t>编码器对齐参数配置</w:t>
      </w:r>
      <w:bookmarkEnd w:id="4"/>
    </w:p>
    <w:p w14:paraId="4521766C" w14:textId="6B36BF7F" w:rsidR="00191CDB" w:rsidRPr="00D130CE" w:rsidRDefault="00D130CE" w:rsidP="00191CDB">
      <w:pPr>
        <w:snapToGrid w:val="0"/>
        <w:spacing w:line="276" w:lineRule="auto"/>
        <w:ind w:firstLineChars="200" w:firstLine="480"/>
        <w:contextualSpacing/>
        <w:jc w:val="center"/>
        <w:rPr>
          <w:b/>
          <w:bCs/>
          <w:sz w:val="32"/>
          <w:szCs w:val="32"/>
        </w:rPr>
      </w:pPr>
      <w:r w:rsidRPr="00D130CE">
        <w:rPr>
          <w:rFonts w:hint="eastAsia"/>
          <w:noProof/>
          <w:sz w:val="24"/>
          <w:szCs w:val="32"/>
        </w:rPr>
        <w:t>（截图即可）</w:t>
      </w:r>
    </w:p>
    <w:p w14:paraId="3B864F30" w14:textId="76563A77" w:rsidR="009C7742" w:rsidRDefault="00191CDB" w:rsidP="009B54E7">
      <w:pPr>
        <w:pStyle w:val="2"/>
      </w:pPr>
      <w:bookmarkStart w:id="5" w:name="_Toc171119960"/>
      <w:r>
        <w:rPr>
          <w:rFonts w:hint="eastAsia"/>
        </w:rPr>
        <w:t>速度波形显示界面</w:t>
      </w:r>
      <w:bookmarkEnd w:id="5"/>
    </w:p>
    <w:p w14:paraId="2FF7D342" w14:textId="07ACBF11" w:rsidR="00191CDB" w:rsidRPr="00D130CE" w:rsidRDefault="00D130CE" w:rsidP="00D130CE">
      <w:pPr>
        <w:snapToGrid w:val="0"/>
        <w:spacing w:line="276" w:lineRule="auto"/>
        <w:ind w:firstLineChars="200" w:firstLine="480"/>
        <w:contextualSpacing/>
        <w:jc w:val="center"/>
        <w:rPr>
          <w:rFonts w:hint="eastAsia"/>
          <w:b/>
          <w:bCs/>
          <w:sz w:val="32"/>
          <w:szCs w:val="32"/>
        </w:rPr>
      </w:pPr>
      <w:r w:rsidRPr="00D130CE">
        <w:rPr>
          <w:rFonts w:hint="eastAsia"/>
          <w:noProof/>
          <w:sz w:val="24"/>
          <w:szCs w:val="32"/>
        </w:rPr>
        <w:t>（</w:t>
      </w:r>
      <w:r>
        <w:rPr>
          <w:rFonts w:hint="eastAsia"/>
          <w:noProof/>
          <w:sz w:val="24"/>
          <w:szCs w:val="32"/>
        </w:rPr>
        <w:t>速度曲线</w:t>
      </w:r>
      <w:r w:rsidRPr="00D130CE">
        <w:rPr>
          <w:rFonts w:hint="eastAsia"/>
          <w:noProof/>
          <w:sz w:val="24"/>
          <w:szCs w:val="32"/>
        </w:rPr>
        <w:t>截图）</w:t>
      </w:r>
    </w:p>
    <w:p w14:paraId="798B2BCA" w14:textId="60BB620D" w:rsidR="009C7742" w:rsidRDefault="007B7022" w:rsidP="009B54E7">
      <w:pPr>
        <w:pStyle w:val="2"/>
      </w:pPr>
      <w:bookmarkStart w:id="6" w:name="_Toc171119961"/>
      <w:r w:rsidRPr="007B7022">
        <w:rPr>
          <w:rFonts w:hint="eastAsia"/>
        </w:rPr>
        <w:t>说说你对</w:t>
      </w:r>
      <w:r w:rsidRPr="007B7022">
        <w:rPr>
          <w:rFonts w:hint="eastAsia"/>
        </w:rPr>
        <w:t>ST MC SDK5.x</w:t>
      </w:r>
      <w:r w:rsidRPr="007B7022">
        <w:rPr>
          <w:rFonts w:hint="eastAsia"/>
        </w:rPr>
        <w:t>（电机控制库）的认</w:t>
      </w:r>
      <w:r>
        <w:rPr>
          <w:rFonts w:hint="eastAsia"/>
        </w:rPr>
        <w:t>知</w:t>
      </w:r>
      <w:bookmarkEnd w:id="6"/>
    </w:p>
    <w:p w14:paraId="2E606BF5" w14:textId="25E3F26B" w:rsidR="007B7022" w:rsidRPr="007B7022" w:rsidRDefault="00D130CE" w:rsidP="007B7022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可以从电机控制库的开发背景、发展历程、组成结构、功能、软件使用等任意方面阐述自己的理解，字数不限</w:t>
      </w:r>
      <w:r w:rsidR="007B7022" w:rsidRPr="007B7022">
        <w:rPr>
          <w:rFonts w:hint="eastAsia"/>
          <w:sz w:val="24"/>
        </w:rPr>
        <w:t>。</w:t>
      </w:r>
    </w:p>
    <w:p w14:paraId="57BE0231" w14:textId="6839A4DB" w:rsidR="002B2999" w:rsidRDefault="002B2999" w:rsidP="007B7022">
      <w:pPr>
        <w:widowControl/>
        <w:snapToGrid w:val="0"/>
        <w:spacing w:line="276" w:lineRule="auto"/>
        <w:contextualSpacing/>
        <w:jc w:val="left"/>
      </w:pPr>
      <w:r>
        <w:br w:type="page"/>
      </w:r>
    </w:p>
    <w:p w14:paraId="37108752" w14:textId="4B130656" w:rsidR="0012576C" w:rsidRDefault="007B7022" w:rsidP="009B54E7">
      <w:pPr>
        <w:pStyle w:val="1"/>
        <w:snapToGrid w:val="0"/>
        <w:contextualSpacing/>
      </w:pPr>
      <w:bookmarkStart w:id="7" w:name="_Toc171119962"/>
      <w:r w:rsidRPr="007B7022">
        <w:rPr>
          <w:rFonts w:hint="eastAsia"/>
        </w:rPr>
        <w:lastRenderedPageBreak/>
        <w:t>按键控制滑台回零</w:t>
      </w:r>
      <w:bookmarkEnd w:id="7"/>
    </w:p>
    <w:p w14:paraId="4C606A14" w14:textId="5F3E84F3" w:rsidR="00F81248" w:rsidRDefault="007B7022" w:rsidP="009B54E7">
      <w:pPr>
        <w:pStyle w:val="2"/>
      </w:pPr>
      <w:bookmarkStart w:id="8" w:name="_Toc171119963"/>
      <w:r>
        <w:rPr>
          <w:rFonts w:hint="eastAsia"/>
        </w:rPr>
        <w:t>程序流程图</w:t>
      </w:r>
      <w:bookmarkEnd w:id="8"/>
    </w:p>
    <w:p w14:paraId="77332FB7" w14:textId="4BCDC7AF" w:rsidR="0040626D" w:rsidRDefault="00D130CE" w:rsidP="00D130CE">
      <w:pPr>
        <w:spacing w:line="276" w:lineRule="auto"/>
        <w:ind w:firstLineChars="200" w:firstLine="480"/>
        <w:rPr>
          <w:sz w:val="24"/>
          <w:szCs w:val="32"/>
        </w:rPr>
      </w:pPr>
      <w:r w:rsidRPr="00D130CE">
        <w:rPr>
          <w:rFonts w:hint="eastAsia"/>
          <w:sz w:val="24"/>
          <w:szCs w:val="32"/>
        </w:rPr>
        <w:t>画出滑台回</w:t>
      </w:r>
      <w:proofErr w:type="gramStart"/>
      <w:r w:rsidRPr="00D130CE">
        <w:rPr>
          <w:rFonts w:hint="eastAsia"/>
          <w:sz w:val="24"/>
          <w:szCs w:val="32"/>
        </w:rPr>
        <w:t>零程序</w:t>
      </w:r>
      <w:proofErr w:type="gramEnd"/>
      <w:r w:rsidRPr="00D130CE">
        <w:rPr>
          <w:rFonts w:hint="eastAsia"/>
          <w:sz w:val="24"/>
          <w:szCs w:val="32"/>
        </w:rPr>
        <w:t>流程图</w:t>
      </w:r>
      <w:r>
        <w:rPr>
          <w:rFonts w:hint="eastAsia"/>
          <w:sz w:val="24"/>
          <w:szCs w:val="32"/>
        </w:rPr>
        <w:t>。</w:t>
      </w:r>
    </w:p>
    <w:p w14:paraId="4C9570E6" w14:textId="77777777" w:rsidR="00D130CE" w:rsidRPr="00D130CE" w:rsidRDefault="00D130CE" w:rsidP="00D130CE">
      <w:pPr>
        <w:spacing w:line="276" w:lineRule="auto"/>
        <w:ind w:firstLineChars="200" w:firstLine="480"/>
        <w:rPr>
          <w:rFonts w:hint="eastAsia"/>
          <w:sz w:val="24"/>
          <w:szCs w:val="32"/>
        </w:rPr>
      </w:pPr>
    </w:p>
    <w:p w14:paraId="00E55981" w14:textId="5564F481" w:rsidR="0040626D" w:rsidRDefault="007B7022" w:rsidP="0040626D">
      <w:pPr>
        <w:pStyle w:val="2"/>
      </w:pPr>
      <w:bookmarkStart w:id="9" w:name="_Ref123071525"/>
      <w:bookmarkStart w:id="10" w:name="_Toc171119964"/>
      <w:r>
        <w:rPr>
          <w:rFonts w:hint="eastAsia"/>
        </w:rPr>
        <w:t>功能函数</w:t>
      </w:r>
      <w:bookmarkEnd w:id="9"/>
      <w:bookmarkEnd w:id="10"/>
    </w:p>
    <w:p w14:paraId="6DB7F0F7" w14:textId="24104E1C" w:rsidR="0040626D" w:rsidRDefault="00D130CE" w:rsidP="0040626D">
      <w:pPr>
        <w:spacing w:line="276" w:lineRule="auto"/>
        <w:ind w:firstLineChars="200" w:firstLine="480"/>
        <w:rPr>
          <w:sz w:val="24"/>
          <w:szCs w:val="32"/>
        </w:rPr>
      </w:pPr>
      <w:r w:rsidRPr="00D130CE">
        <w:rPr>
          <w:rFonts w:hint="eastAsia"/>
          <w:sz w:val="24"/>
          <w:szCs w:val="32"/>
        </w:rPr>
        <w:t>在此处粘贴自己编写的代码，并写好代码注释</w:t>
      </w:r>
      <w:r w:rsidR="0040626D">
        <w:rPr>
          <w:rFonts w:hint="eastAsia"/>
          <w:sz w:val="24"/>
          <w:szCs w:val="32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3D9CCD20" w14:textId="77777777" w:rsidTr="00AC1AAF">
        <w:tc>
          <w:tcPr>
            <w:tcW w:w="7850" w:type="dxa"/>
          </w:tcPr>
          <w:p w14:paraId="5754D922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6D1ACF35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388C06A3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6EE761B8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1B0B4E16" w14:textId="31959111" w:rsidR="00F81248" w:rsidRDefault="00636A9E" w:rsidP="009B54E7">
      <w:pPr>
        <w:pStyle w:val="2"/>
      </w:pPr>
      <w:bookmarkStart w:id="11" w:name="_Toc171119965"/>
      <w:r>
        <w:rPr>
          <w:rFonts w:hint="eastAsia"/>
        </w:rPr>
        <w:t>实验总结</w:t>
      </w:r>
      <w:bookmarkEnd w:id="11"/>
    </w:p>
    <w:p w14:paraId="495092CF" w14:textId="4AC96DA4" w:rsidR="003E45A9" w:rsidRDefault="00D130CE" w:rsidP="009B54E7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说说自己在开发中遇到的主要问题，及最终解决方法</w:t>
      </w:r>
      <w:r w:rsidR="00C271FC">
        <w:rPr>
          <w:rFonts w:hint="eastAsia"/>
          <w:sz w:val="24"/>
        </w:rPr>
        <w:t>。</w:t>
      </w:r>
    </w:p>
    <w:p w14:paraId="5F07DE5E" w14:textId="77777777" w:rsidR="00D130CE" w:rsidRPr="005C346E" w:rsidRDefault="00D130CE" w:rsidP="009B54E7">
      <w:pPr>
        <w:snapToGrid w:val="0"/>
        <w:spacing w:line="276" w:lineRule="auto"/>
        <w:ind w:firstLineChars="200" w:firstLine="480"/>
        <w:contextualSpacing/>
        <w:rPr>
          <w:rFonts w:hint="eastAsia"/>
          <w:sz w:val="24"/>
        </w:rPr>
      </w:pPr>
    </w:p>
    <w:p w14:paraId="5047D97B" w14:textId="027425C8" w:rsidR="00AB7EE5" w:rsidRDefault="00AB7EE5" w:rsidP="009B54E7">
      <w:pPr>
        <w:widowControl/>
        <w:snapToGrid w:val="0"/>
        <w:contextualSpacing/>
        <w:jc w:val="left"/>
      </w:pPr>
      <w:r>
        <w:br w:type="page"/>
      </w:r>
    </w:p>
    <w:p w14:paraId="56B91826" w14:textId="3FCA80EA" w:rsidR="0012576C" w:rsidRDefault="005C2640" w:rsidP="009B54E7">
      <w:pPr>
        <w:pStyle w:val="1"/>
        <w:snapToGrid w:val="0"/>
        <w:contextualSpacing/>
      </w:pPr>
      <w:bookmarkStart w:id="12" w:name="_Toc171119966"/>
      <w:r w:rsidRPr="005C2640">
        <w:rPr>
          <w:rFonts w:hint="eastAsia"/>
        </w:rPr>
        <w:lastRenderedPageBreak/>
        <w:t>控制系统设计</w:t>
      </w:r>
      <w:bookmarkEnd w:id="12"/>
    </w:p>
    <w:p w14:paraId="74D1F112" w14:textId="69C61252" w:rsidR="003E45A9" w:rsidRDefault="005C2640" w:rsidP="009B54E7">
      <w:pPr>
        <w:pStyle w:val="2"/>
      </w:pPr>
      <w:bookmarkStart w:id="13" w:name="_Toc171119967"/>
      <w:r w:rsidRPr="005C2640">
        <w:rPr>
          <w:rFonts w:hint="eastAsia"/>
        </w:rPr>
        <w:t>控制系统建模</w:t>
      </w:r>
      <w:bookmarkEnd w:id="13"/>
    </w:p>
    <w:p w14:paraId="13C85D18" w14:textId="38619E46" w:rsidR="005C2640" w:rsidRDefault="005C2640" w:rsidP="005C2640">
      <w:pPr>
        <w:pStyle w:val="3"/>
      </w:pPr>
      <w:bookmarkStart w:id="14" w:name="_Toc171119968"/>
      <w:r>
        <w:rPr>
          <w:rFonts w:hint="eastAsia"/>
        </w:rPr>
        <w:t>机械谐振模态分析</w:t>
      </w:r>
      <w:bookmarkEnd w:id="14"/>
    </w:p>
    <w:p w14:paraId="3D037459" w14:textId="3019B734" w:rsidR="00605E7F" w:rsidRDefault="00D130CE" w:rsidP="00605E7F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计算联轴器的谐振频率；与控制系统要求的带宽进行对比，确定机械谐振模态是否可以忽略；写出计算过程</w:t>
      </w:r>
      <w:r w:rsidR="00605E7F">
        <w:rPr>
          <w:rFonts w:hint="eastAsia"/>
          <w:sz w:val="24"/>
        </w:rPr>
        <w:t>。</w:t>
      </w:r>
    </w:p>
    <w:p w14:paraId="28C7614A" w14:textId="0C1A76D8" w:rsidR="00D130CE" w:rsidRDefault="00D130CE" w:rsidP="00D130CE">
      <w:pPr>
        <w:snapToGrid w:val="0"/>
        <w:spacing w:line="276" w:lineRule="auto"/>
        <w:ind w:firstLineChars="200" w:firstLine="420"/>
        <w:contextualSpacing/>
        <w:jc w:val="center"/>
        <w:rPr>
          <w:sz w:val="24"/>
        </w:rPr>
      </w:pPr>
      <w:r>
        <w:rPr>
          <w:noProof/>
        </w:rPr>
        <w:drawing>
          <wp:inline distT="0" distB="0" distL="114300" distR="114300" wp14:anchorId="6E4DE1DB" wp14:editId="3CDE80E6">
            <wp:extent cx="4956175" cy="25558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27" w14:textId="2C50A343" w:rsidR="00D130CE" w:rsidRDefault="00D130CE" w:rsidP="00D130CE">
      <w:pPr>
        <w:snapToGrid w:val="0"/>
        <w:spacing w:line="276" w:lineRule="auto"/>
        <w:ind w:firstLineChars="200" w:firstLine="420"/>
        <w:contextualSpacing/>
        <w:jc w:val="center"/>
        <w:rPr>
          <w:rFonts w:hint="eastAsia"/>
          <w:sz w:val="24"/>
        </w:rPr>
      </w:pPr>
      <w:r>
        <w:rPr>
          <w:rFonts w:hint="eastAsia"/>
          <w:noProof/>
          <w:kern w:val="0"/>
          <w:szCs w:val="21"/>
        </w:rPr>
        <w:drawing>
          <wp:inline distT="0" distB="0" distL="114300" distR="114300" wp14:anchorId="2C941DA7" wp14:editId="4942611D">
            <wp:extent cx="3347720" cy="4465955"/>
            <wp:effectExtent l="0" t="0" r="4445" b="5080"/>
            <wp:docPr id="1" name="图片 1" descr="fc6551f5a57dde80369d35458361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c6551f5a57dde80369d35458361e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72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7B42" w14:textId="42545D34" w:rsidR="005C2640" w:rsidRDefault="005C2640" w:rsidP="005C2640">
      <w:pPr>
        <w:pStyle w:val="3"/>
      </w:pPr>
      <w:bookmarkStart w:id="15" w:name="_Toc171119969"/>
      <w:r>
        <w:rPr>
          <w:rFonts w:hint="eastAsia"/>
        </w:rPr>
        <w:t>被控对象的数学建模</w:t>
      </w:r>
      <w:bookmarkEnd w:id="15"/>
    </w:p>
    <w:p w14:paraId="53E4CC55" w14:textId="184CDCD1" w:rsidR="00605E7F" w:rsidRDefault="00D130CE" w:rsidP="005C2640">
      <w:pPr>
        <w:ind w:firstLineChars="200" w:firstLine="480"/>
        <w:rPr>
          <w:sz w:val="24"/>
        </w:rPr>
      </w:pPr>
      <w:r w:rsidRPr="00D130CE">
        <w:rPr>
          <w:rFonts w:hint="eastAsia"/>
          <w:sz w:val="24"/>
        </w:rPr>
        <w:t>结合课上所学内容，画出控制系统方框图，对被控对象进行建模，并对模型进行简化处理</w:t>
      </w:r>
      <w:r>
        <w:rPr>
          <w:rFonts w:hint="eastAsia"/>
          <w:sz w:val="24"/>
        </w:rPr>
        <w:t>。</w:t>
      </w:r>
    </w:p>
    <w:p w14:paraId="0CB23F1E" w14:textId="2CA5A308" w:rsidR="005C2640" w:rsidRDefault="00D130CE" w:rsidP="00D130CE">
      <w:pPr>
        <w:ind w:firstLineChars="200"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E4315C" wp14:editId="3D465390">
            <wp:extent cx="4328795" cy="2625090"/>
            <wp:effectExtent l="0" t="0" r="1905" b="3810"/>
            <wp:docPr id="36479129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ADA64" w14:textId="77777777" w:rsidR="00D130CE" w:rsidRDefault="00D130CE" w:rsidP="00D130CE">
      <w:pPr>
        <w:ind w:firstLineChars="200" w:firstLine="480"/>
        <w:jc w:val="center"/>
        <w:rPr>
          <w:rFonts w:hint="eastAsia"/>
          <w:sz w:val="24"/>
        </w:rPr>
      </w:pPr>
    </w:p>
    <w:p w14:paraId="145960AD" w14:textId="6F609640" w:rsidR="00660B25" w:rsidRDefault="007751F6" w:rsidP="009B54E7">
      <w:pPr>
        <w:pStyle w:val="2"/>
      </w:pPr>
      <w:bookmarkStart w:id="16" w:name="_Toc171119970"/>
      <w:r>
        <w:rPr>
          <w:rFonts w:hint="eastAsia"/>
        </w:rPr>
        <w:t>控制系统辨识</w:t>
      </w:r>
      <w:bookmarkEnd w:id="16"/>
    </w:p>
    <w:p w14:paraId="050C5653" w14:textId="34BFF5D7" w:rsidR="007751F6" w:rsidRDefault="007751F6" w:rsidP="007751F6">
      <w:pPr>
        <w:pStyle w:val="3"/>
      </w:pPr>
      <w:bookmarkStart w:id="17" w:name="_Toc171119971"/>
      <w:r w:rsidRPr="007751F6">
        <w:rPr>
          <w:rFonts w:hint="eastAsia"/>
        </w:rPr>
        <w:t>在主控板上实现正弦扫频信号生成算法</w:t>
      </w:r>
      <w:bookmarkEnd w:id="17"/>
    </w:p>
    <w:p w14:paraId="496E2EBE" w14:textId="316F1BF9" w:rsidR="00D130CE" w:rsidRPr="00D130CE" w:rsidRDefault="00D130CE" w:rsidP="00D130CE">
      <w:pPr>
        <w:ind w:firstLineChars="200" w:firstLine="482"/>
        <w:rPr>
          <w:b/>
          <w:bCs/>
          <w:sz w:val="24"/>
          <w:szCs w:val="32"/>
        </w:rPr>
      </w:pPr>
      <w:r w:rsidRPr="00D130CE">
        <w:rPr>
          <w:rFonts w:hint="eastAsia"/>
          <w:b/>
          <w:bCs/>
          <w:sz w:val="24"/>
          <w:szCs w:val="32"/>
        </w:rPr>
        <w:t>将正弦扫频信号生成算法的源代码粘贴在下面的方框中，并写好代码注释</w:t>
      </w:r>
      <w:r w:rsidRPr="00D130CE">
        <w:rPr>
          <w:rFonts w:hint="eastAsia"/>
          <w:b/>
          <w:bCs/>
          <w:sz w:val="24"/>
          <w:szCs w:val="32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7C163193" w14:textId="77777777" w:rsidTr="00AC1AAF">
        <w:tc>
          <w:tcPr>
            <w:tcW w:w="7850" w:type="dxa"/>
          </w:tcPr>
          <w:p w14:paraId="380A230B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77EF267F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2CA4DD9C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4BD66CBB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21FDF6FC" w14:textId="74F0FCFE" w:rsidR="00206F71" w:rsidRDefault="00206F71" w:rsidP="00206F71">
      <w:pPr>
        <w:pStyle w:val="3"/>
      </w:pPr>
      <w:bookmarkStart w:id="18" w:name="_Toc171119972"/>
      <w:r w:rsidRPr="00206F71">
        <w:rPr>
          <w:rFonts w:hint="eastAsia"/>
        </w:rPr>
        <w:t>在主控板上实现扫频辨识功能</w:t>
      </w:r>
      <w:bookmarkEnd w:id="18"/>
    </w:p>
    <w:p w14:paraId="2FBE2917" w14:textId="35612F71" w:rsidR="00D130CE" w:rsidRPr="00D130CE" w:rsidRDefault="00D130CE" w:rsidP="009B54E7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  <w:szCs w:val="32"/>
        </w:rPr>
      </w:pPr>
      <w:r w:rsidRPr="00D130CE">
        <w:rPr>
          <w:rFonts w:hint="eastAsia"/>
          <w:b/>
          <w:bCs/>
          <w:sz w:val="24"/>
          <w:szCs w:val="32"/>
        </w:rPr>
        <w:t>一、</w:t>
      </w:r>
      <w:r w:rsidRPr="00D130CE">
        <w:rPr>
          <w:rFonts w:hint="eastAsia"/>
          <w:b/>
          <w:bCs/>
          <w:sz w:val="24"/>
          <w:szCs w:val="32"/>
        </w:rPr>
        <w:t>将扫频辨识功能源代码粘贴在下面的方框中，并写好代码注释</w:t>
      </w:r>
      <w:r w:rsidRPr="00D130CE">
        <w:rPr>
          <w:rFonts w:hint="eastAsia"/>
          <w:b/>
          <w:bCs/>
          <w:sz w:val="24"/>
          <w:szCs w:val="32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2D02788F" w14:textId="77777777" w:rsidTr="00AC1AAF">
        <w:tc>
          <w:tcPr>
            <w:tcW w:w="7850" w:type="dxa"/>
          </w:tcPr>
          <w:p w14:paraId="0FB02A55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7454C1A3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72958458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6D03272A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03677930" w14:textId="33C96A44" w:rsidR="00502E48" w:rsidRPr="00D130CE" w:rsidRDefault="00D130CE" w:rsidP="009B54E7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  <w:szCs w:val="32"/>
        </w:rPr>
      </w:pPr>
      <w:r w:rsidRPr="00D130CE">
        <w:rPr>
          <w:rFonts w:hint="eastAsia"/>
          <w:b/>
          <w:bCs/>
          <w:sz w:val="24"/>
          <w:szCs w:val="32"/>
        </w:rPr>
        <w:t>二、</w:t>
      </w:r>
      <w:r w:rsidRPr="00D130CE">
        <w:rPr>
          <w:rFonts w:hint="eastAsia"/>
          <w:b/>
          <w:bCs/>
          <w:sz w:val="24"/>
          <w:szCs w:val="32"/>
        </w:rPr>
        <w:t>将扫频辨识过程中</w:t>
      </w:r>
      <w:proofErr w:type="spellStart"/>
      <w:r w:rsidRPr="00D130CE">
        <w:rPr>
          <w:rFonts w:hint="eastAsia"/>
          <w:b/>
          <w:bCs/>
          <w:sz w:val="24"/>
          <w:szCs w:val="32"/>
        </w:rPr>
        <w:t>Matlab</w:t>
      </w:r>
      <w:proofErr w:type="spellEnd"/>
      <w:r w:rsidRPr="00D130CE">
        <w:rPr>
          <w:rFonts w:hint="eastAsia"/>
          <w:b/>
          <w:bCs/>
          <w:sz w:val="24"/>
          <w:szCs w:val="32"/>
        </w:rPr>
        <w:t>采集波形保存并粘贴在下方</w:t>
      </w:r>
      <w:r w:rsidR="00502E48" w:rsidRPr="00D130CE">
        <w:rPr>
          <w:rFonts w:hint="eastAsia"/>
          <w:b/>
          <w:bCs/>
          <w:sz w:val="24"/>
          <w:szCs w:val="32"/>
        </w:rPr>
        <w:t>：</w:t>
      </w:r>
      <w:r w:rsidRPr="00D130CE">
        <w:rPr>
          <w:rFonts w:hint="eastAsia"/>
          <w:b/>
          <w:bCs/>
          <w:sz w:val="24"/>
          <w:szCs w:val="32"/>
        </w:rPr>
        <w:t>（扫频辨识波形数据，参考图</w:t>
      </w:r>
      <w:r w:rsidRPr="00D130CE">
        <w:rPr>
          <w:rFonts w:hint="eastAsia"/>
          <w:b/>
          <w:bCs/>
          <w:sz w:val="24"/>
          <w:szCs w:val="32"/>
        </w:rPr>
        <w:t>3.22</w:t>
      </w:r>
      <w:r w:rsidRPr="00D130CE">
        <w:rPr>
          <w:rFonts w:hint="eastAsia"/>
          <w:b/>
          <w:bCs/>
          <w:sz w:val="24"/>
          <w:szCs w:val="32"/>
        </w:rPr>
        <w:t>）</w:t>
      </w:r>
    </w:p>
    <w:p w14:paraId="250A2042" w14:textId="2806232A" w:rsidR="00502E48" w:rsidRDefault="00502E48" w:rsidP="00502E48">
      <w:pPr>
        <w:snapToGrid w:val="0"/>
        <w:spacing w:line="276" w:lineRule="auto"/>
        <w:contextualSpacing/>
        <w:jc w:val="center"/>
        <w:rPr>
          <w:b/>
          <w:bCs/>
          <w:sz w:val="32"/>
          <w:szCs w:val="32"/>
        </w:rPr>
      </w:pPr>
    </w:p>
    <w:p w14:paraId="7C796AAF" w14:textId="4973CE62" w:rsidR="0029587B" w:rsidRDefault="0029587B" w:rsidP="0029587B">
      <w:pPr>
        <w:pStyle w:val="3"/>
      </w:pPr>
      <w:bookmarkStart w:id="19" w:name="_Toc171119973"/>
      <w:r w:rsidRPr="0029587B">
        <w:rPr>
          <w:rFonts w:hint="eastAsia"/>
        </w:rPr>
        <w:t>使用</w:t>
      </w:r>
      <w:bookmarkStart w:id="20" w:name="_Hlk171115200"/>
      <w:r>
        <w:rPr>
          <w:rFonts w:hint="eastAsia"/>
        </w:rPr>
        <w:t>MATLAB</w:t>
      </w:r>
      <w:bookmarkEnd w:id="20"/>
      <w:r w:rsidRPr="0029587B">
        <w:rPr>
          <w:rFonts w:hint="eastAsia"/>
        </w:rPr>
        <w:t>系统辨识工具箱，获得辨识的系统模型</w:t>
      </w:r>
      <w:bookmarkEnd w:id="19"/>
    </w:p>
    <w:p w14:paraId="65EBE5FF" w14:textId="40AF90D5" w:rsidR="00F65ADE" w:rsidRPr="00F65ADE" w:rsidRDefault="0029587B" w:rsidP="00F65ADE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</w:t>
      </w:r>
      <w:r w:rsidR="00D130CE" w:rsidRPr="00D130CE">
        <w:rPr>
          <w:rFonts w:hint="eastAsia"/>
          <w:b/>
          <w:bCs/>
          <w:sz w:val="24"/>
        </w:rPr>
        <w:t>将输入输出数据导入</w:t>
      </w:r>
      <w:proofErr w:type="spellStart"/>
      <w:r w:rsidR="00D130CE" w:rsidRPr="00D130CE">
        <w:rPr>
          <w:rFonts w:hint="eastAsia"/>
          <w:b/>
          <w:bCs/>
          <w:sz w:val="24"/>
        </w:rPr>
        <w:t>Matlab</w:t>
      </w:r>
      <w:proofErr w:type="spellEnd"/>
      <w:r w:rsidR="00D130CE" w:rsidRPr="00D130CE">
        <w:rPr>
          <w:rFonts w:hint="eastAsia"/>
          <w:b/>
          <w:bCs/>
          <w:sz w:val="24"/>
        </w:rPr>
        <w:t>系统辨识工具箱后，</w:t>
      </w:r>
      <w:r w:rsidR="00D130CE" w:rsidRPr="00D130CE">
        <w:rPr>
          <w:rFonts w:hint="eastAsia"/>
          <w:b/>
          <w:bCs/>
          <w:sz w:val="24"/>
        </w:rPr>
        <w:t>Time Plot</w:t>
      </w:r>
      <w:r w:rsidR="00D130CE" w:rsidRPr="00D130CE">
        <w:rPr>
          <w:rFonts w:hint="eastAsia"/>
          <w:b/>
          <w:bCs/>
          <w:sz w:val="24"/>
        </w:rPr>
        <w:t>查看输入输出曲线，将曲线截图粘贴在下方</w:t>
      </w:r>
      <w:r>
        <w:rPr>
          <w:rFonts w:hint="eastAsia"/>
          <w:b/>
          <w:bCs/>
          <w:sz w:val="24"/>
        </w:rPr>
        <w:t>：</w:t>
      </w:r>
      <w:r w:rsidR="00D130CE" w:rsidRPr="00D130CE">
        <w:rPr>
          <w:rFonts w:hint="eastAsia"/>
          <w:b/>
          <w:bCs/>
          <w:sz w:val="24"/>
        </w:rPr>
        <w:t>（输入输出曲线截图，参考图</w:t>
      </w:r>
      <w:r w:rsidR="00D130CE" w:rsidRPr="00D130CE">
        <w:rPr>
          <w:rFonts w:hint="eastAsia"/>
          <w:b/>
          <w:bCs/>
          <w:sz w:val="24"/>
        </w:rPr>
        <w:t>3.26</w:t>
      </w:r>
      <w:r w:rsidR="00D130CE" w:rsidRPr="00D130CE">
        <w:rPr>
          <w:rFonts w:hint="eastAsia"/>
          <w:b/>
          <w:bCs/>
          <w:sz w:val="24"/>
        </w:rPr>
        <w:t>）</w:t>
      </w:r>
    </w:p>
    <w:p w14:paraId="0F5DDCA0" w14:textId="5A59FC7A" w:rsidR="008374A9" w:rsidRDefault="008374A9" w:rsidP="00F65ADE">
      <w:pPr>
        <w:jc w:val="center"/>
        <w:rPr>
          <w:sz w:val="24"/>
        </w:rPr>
      </w:pPr>
    </w:p>
    <w:p w14:paraId="0D5D95E1" w14:textId="36E920A2" w:rsidR="00F65ADE" w:rsidRPr="00F65ADE" w:rsidRDefault="00F65ADE" w:rsidP="00F65ADE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</w:t>
      </w:r>
      <w:r w:rsidR="00D130CE" w:rsidRPr="00D130CE">
        <w:rPr>
          <w:rFonts w:hint="eastAsia"/>
          <w:b/>
          <w:bCs/>
          <w:sz w:val="24"/>
        </w:rPr>
        <w:t>参数辨识结束后，将参数辨识计算过程截图粘贴在下方</w:t>
      </w:r>
      <w:r>
        <w:rPr>
          <w:rFonts w:hint="eastAsia"/>
          <w:b/>
          <w:bCs/>
          <w:sz w:val="24"/>
        </w:rPr>
        <w:t>：</w:t>
      </w:r>
      <w:r w:rsidR="00D130CE" w:rsidRPr="00D130CE">
        <w:rPr>
          <w:rFonts w:hint="eastAsia"/>
          <w:b/>
          <w:bCs/>
          <w:sz w:val="24"/>
        </w:rPr>
        <w:t>（参数辨识计算过程截图，参考图</w:t>
      </w:r>
      <w:r w:rsidR="00D130CE" w:rsidRPr="00D130CE">
        <w:rPr>
          <w:rFonts w:hint="eastAsia"/>
          <w:b/>
          <w:bCs/>
          <w:sz w:val="24"/>
        </w:rPr>
        <w:t>3.29</w:t>
      </w:r>
      <w:r w:rsidR="00D130CE" w:rsidRPr="00D130CE">
        <w:rPr>
          <w:rFonts w:hint="eastAsia"/>
          <w:b/>
          <w:bCs/>
          <w:sz w:val="24"/>
        </w:rPr>
        <w:t>）</w:t>
      </w:r>
    </w:p>
    <w:p w14:paraId="4F3323C0" w14:textId="58C3E5B3" w:rsidR="00F65ADE" w:rsidRDefault="00F65ADE" w:rsidP="00F65ADE">
      <w:pPr>
        <w:jc w:val="center"/>
        <w:rPr>
          <w:b/>
          <w:bCs/>
          <w:sz w:val="24"/>
        </w:rPr>
      </w:pPr>
    </w:p>
    <w:p w14:paraId="519B97EA" w14:textId="7CA1B03E" w:rsidR="00F65ADE" w:rsidRPr="00F65ADE" w:rsidRDefault="00F65ADE" w:rsidP="00D130CE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</w:t>
      </w:r>
      <w:r w:rsidR="00D130CE" w:rsidRPr="00D130CE">
        <w:rPr>
          <w:rFonts w:hint="eastAsia"/>
          <w:b/>
          <w:bCs/>
          <w:sz w:val="24"/>
        </w:rPr>
        <w:t>参数辨识结束后，</w:t>
      </w:r>
      <w:proofErr w:type="gramStart"/>
      <w:r w:rsidR="00D130CE" w:rsidRPr="00D130CE">
        <w:rPr>
          <w:rFonts w:hint="eastAsia"/>
          <w:b/>
          <w:bCs/>
          <w:sz w:val="24"/>
        </w:rPr>
        <w:t>勾选</w:t>
      </w:r>
      <w:proofErr w:type="gramEnd"/>
      <w:r w:rsidR="00D130CE" w:rsidRPr="00D130CE">
        <w:rPr>
          <w:rFonts w:hint="eastAsia"/>
          <w:b/>
          <w:bCs/>
          <w:sz w:val="24"/>
        </w:rPr>
        <w:t xml:space="preserve"> Model output,</w:t>
      </w:r>
      <w:r w:rsidR="00D130CE" w:rsidRPr="00D130CE">
        <w:rPr>
          <w:rFonts w:hint="eastAsia"/>
          <w:b/>
          <w:bCs/>
          <w:sz w:val="24"/>
        </w:rPr>
        <w:t>可以看到辨识的模型输出和实际的输出，将曲线截图并粘贴在下方。（模型输出与实际输出截图，参考图</w:t>
      </w:r>
      <w:r w:rsidR="00D130CE" w:rsidRPr="00D130CE">
        <w:rPr>
          <w:rFonts w:hint="eastAsia"/>
          <w:b/>
          <w:bCs/>
          <w:sz w:val="24"/>
        </w:rPr>
        <w:t>3.30</w:t>
      </w:r>
      <w:r w:rsidR="00D130CE" w:rsidRPr="00D130CE">
        <w:rPr>
          <w:rFonts w:hint="eastAsia"/>
          <w:b/>
          <w:bCs/>
          <w:sz w:val="24"/>
        </w:rPr>
        <w:t>）</w:t>
      </w:r>
    </w:p>
    <w:p w14:paraId="6C5061DB" w14:textId="77777777" w:rsidR="00D130CE" w:rsidRDefault="00D130CE" w:rsidP="00AA4AD4">
      <w:pPr>
        <w:snapToGrid w:val="0"/>
        <w:spacing w:line="276" w:lineRule="auto"/>
        <w:ind w:firstLineChars="200" w:firstLine="480"/>
        <w:contextualSpacing/>
        <w:rPr>
          <w:sz w:val="24"/>
        </w:rPr>
      </w:pPr>
    </w:p>
    <w:p w14:paraId="680C9D9E" w14:textId="07E385E4" w:rsidR="00AA4AD4" w:rsidRPr="00F65ADE" w:rsidRDefault="00AA4AD4" w:rsidP="00D130CE">
      <w:pPr>
        <w:snapToGrid w:val="0"/>
        <w:spacing w:line="276" w:lineRule="auto"/>
        <w:ind w:firstLineChars="200" w:firstLine="482"/>
        <w:contextualSpacing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</w:t>
      </w:r>
      <w:r w:rsidR="00D130CE" w:rsidRPr="00D130CE">
        <w:rPr>
          <w:rFonts w:hint="eastAsia"/>
          <w:b/>
          <w:bCs/>
          <w:sz w:val="24"/>
        </w:rPr>
        <w:t>将参数辨识结果截图并粘贴在下方。（参数辨识结果截图，参考图</w:t>
      </w:r>
      <w:r w:rsidR="00D130CE" w:rsidRPr="00D130CE">
        <w:rPr>
          <w:rFonts w:hint="eastAsia"/>
          <w:b/>
          <w:bCs/>
          <w:sz w:val="24"/>
        </w:rPr>
        <w:t>3.31</w:t>
      </w:r>
      <w:r w:rsidR="00D130CE" w:rsidRPr="00D130CE">
        <w:rPr>
          <w:rFonts w:hint="eastAsia"/>
          <w:b/>
          <w:bCs/>
          <w:sz w:val="24"/>
        </w:rPr>
        <w:t>）</w:t>
      </w:r>
    </w:p>
    <w:p w14:paraId="75987F4A" w14:textId="77777777" w:rsidR="00637D0E" w:rsidRDefault="00637D0E" w:rsidP="00D130CE">
      <w:pPr>
        <w:rPr>
          <w:rFonts w:hint="eastAsia"/>
          <w:b/>
          <w:bCs/>
          <w:sz w:val="24"/>
        </w:rPr>
      </w:pPr>
    </w:p>
    <w:p w14:paraId="433CFBDC" w14:textId="6B13E72C" w:rsidR="008374A9" w:rsidRDefault="008374A9" w:rsidP="008374A9">
      <w:pPr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五、写出系统的开环传递函数：</w:t>
      </w:r>
    </w:p>
    <w:p w14:paraId="7084E8E9" w14:textId="30651EB9" w:rsidR="00AA4AD4" w:rsidRPr="008374A9" w:rsidRDefault="00D130CE" w:rsidP="00AA4AD4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114300" distR="114300" wp14:anchorId="26B3F61C" wp14:editId="60F55E8C">
            <wp:extent cx="2343150" cy="1593850"/>
            <wp:effectExtent l="0" t="0" r="635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</w:t>
      </w:r>
      <w:r>
        <w:rPr>
          <w:noProof/>
        </w:rPr>
        <w:drawing>
          <wp:inline distT="0" distB="0" distL="114300" distR="114300" wp14:anchorId="5970495D" wp14:editId="43BB634E">
            <wp:extent cx="2139950" cy="929005"/>
            <wp:effectExtent l="0" t="0" r="6350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2142" w14:textId="2905CDA6" w:rsidR="00660B25" w:rsidRDefault="008374A9" w:rsidP="009B54E7">
      <w:pPr>
        <w:pStyle w:val="2"/>
      </w:pPr>
      <w:bookmarkStart w:id="21" w:name="_Toc171119974"/>
      <w:r w:rsidRPr="008374A9">
        <w:rPr>
          <w:rFonts w:hint="eastAsia"/>
        </w:rPr>
        <w:t>控制器设计</w:t>
      </w:r>
      <w:bookmarkEnd w:id="21"/>
    </w:p>
    <w:p w14:paraId="3BE1FF96" w14:textId="77777777" w:rsidR="00D130CE" w:rsidRPr="00D130CE" w:rsidRDefault="00D130CE" w:rsidP="00D130CE">
      <w:pPr>
        <w:snapToGrid w:val="0"/>
        <w:spacing w:line="276" w:lineRule="auto"/>
        <w:ind w:firstLineChars="200" w:firstLine="480"/>
        <w:contextualSpacing/>
        <w:rPr>
          <w:rFonts w:hint="eastAsia"/>
          <w:sz w:val="24"/>
        </w:rPr>
      </w:pPr>
      <w:r w:rsidRPr="00D130CE">
        <w:rPr>
          <w:rFonts w:hint="eastAsia"/>
          <w:sz w:val="24"/>
        </w:rPr>
        <w:t>推荐使用：频域的方法进行控制器的设计，使得控制器的带宽，相位裕度等满足控制系统任务指标。</w:t>
      </w:r>
    </w:p>
    <w:p w14:paraId="58308326" w14:textId="139C4882" w:rsidR="00C92131" w:rsidRDefault="00D130CE" w:rsidP="00D130CE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请同学在这里给出控制器设计的详细过程（可以是理论推导设计过程，或者</w:t>
      </w:r>
      <w:r w:rsidRPr="00D130CE">
        <w:rPr>
          <w:sz w:val="24"/>
        </w:rPr>
        <w:t>MATLAB</w:t>
      </w:r>
      <w:r w:rsidRPr="00D130CE">
        <w:rPr>
          <w:rFonts w:hint="eastAsia"/>
          <w:sz w:val="24"/>
        </w:rPr>
        <w:t>辅助设计过程），并结合</w:t>
      </w:r>
      <w:r>
        <w:rPr>
          <w:rFonts w:hint="eastAsia"/>
          <w:sz w:val="24"/>
        </w:rPr>
        <w:t>Bode</w:t>
      </w:r>
      <w:r w:rsidRPr="00D130CE">
        <w:rPr>
          <w:rFonts w:hint="eastAsia"/>
          <w:sz w:val="24"/>
        </w:rPr>
        <w:t>图给出相位裕度和幅值裕度的情况</w:t>
      </w:r>
      <w:r>
        <w:rPr>
          <w:rFonts w:hint="eastAsia"/>
          <w:sz w:val="24"/>
        </w:rPr>
        <w:t>。</w:t>
      </w:r>
    </w:p>
    <w:p w14:paraId="6AAF7949" w14:textId="77777777" w:rsidR="00D130CE" w:rsidRDefault="00D130CE" w:rsidP="00D130CE">
      <w:pPr>
        <w:snapToGrid w:val="0"/>
        <w:spacing w:line="276" w:lineRule="auto"/>
        <w:ind w:firstLineChars="200" w:firstLine="480"/>
        <w:contextualSpacing/>
        <w:rPr>
          <w:rFonts w:hint="eastAsia"/>
          <w:sz w:val="24"/>
        </w:rPr>
      </w:pPr>
    </w:p>
    <w:p w14:paraId="21077B07" w14:textId="37FC907B" w:rsidR="00660B25" w:rsidRDefault="008374A9" w:rsidP="009B54E7">
      <w:pPr>
        <w:pStyle w:val="2"/>
      </w:pPr>
      <w:bookmarkStart w:id="22" w:name="_Toc171119975"/>
      <w:r w:rsidRPr="008374A9">
        <w:rPr>
          <w:rFonts w:hint="eastAsia"/>
        </w:rPr>
        <w:t>控制器仿真验证</w:t>
      </w:r>
      <w:bookmarkEnd w:id="22"/>
    </w:p>
    <w:p w14:paraId="40B970A7" w14:textId="54356B4A" w:rsidR="00D130CE" w:rsidRPr="00D130CE" w:rsidRDefault="00D130CE" w:rsidP="00D130CE">
      <w:pPr>
        <w:ind w:firstLineChars="200" w:firstLine="480"/>
        <w:rPr>
          <w:rFonts w:hint="eastAsia"/>
          <w:sz w:val="24"/>
        </w:rPr>
      </w:pPr>
      <w:r w:rsidRPr="00D130CE">
        <w:rPr>
          <w:rFonts w:hint="eastAsia"/>
          <w:sz w:val="24"/>
        </w:rPr>
        <w:t>在</w:t>
      </w:r>
      <w:r w:rsidRPr="00D130CE">
        <w:rPr>
          <w:sz w:val="24"/>
        </w:rPr>
        <w:t>Simulink</w:t>
      </w:r>
      <w:r w:rsidRPr="00D130CE">
        <w:rPr>
          <w:rFonts w:hint="eastAsia"/>
          <w:sz w:val="24"/>
        </w:rPr>
        <w:t>中搭建被控对象和控制算法的仿真系统，对控制算法进行快速的验证。使得仿真环境下，控制系统的任务指标满足要求。记录控制器仿真验证过程</w:t>
      </w:r>
    </w:p>
    <w:p w14:paraId="4DB22DD0" w14:textId="05CFFC41" w:rsidR="00916B27" w:rsidRDefault="00916B27" w:rsidP="00916B27">
      <w:pPr>
        <w:pStyle w:val="3"/>
      </w:pPr>
      <w:bookmarkStart w:id="23" w:name="_Toc171119976"/>
      <w:r w:rsidRPr="00916B27">
        <w:rPr>
          <w:rFonts w:hint="eastAsia"/>
        </w:rPr>
        <w:t>Simulink</w:t>
      </w:r>
      <w:r w:rsidRPr="00916B27">
        <w:rPr>
          <w:rFonts w:hint="eastAsia"/>
        </w:rPr>
        <w:t>仿真框图</w:t>
      </w:r>
      <w:bookmarkEnd w:id="23"/>
    </w:p>
    <w:p w14:paraId="41165BB3" w14:textId="07CA81E9" w:rsidR="00916B27" w:rsidRDefault="00916B27" w:rsidP="00916B27">
      <w:pPr>
        <w:snapToGrid w:val="0"/>
        <w:spacing w:line="276" w:lineRule="auto"/>
        <w:contextualSpacing/>
        <w:rPr>
          <w:sz w:val="24"/>
        </w:rPr>
      </w:pPr>
    </w:p>
    <w:p w14:paraId="54F05C97" w14:textId="1398BA9D" w:rsidR="00916B27" w:rsidRDefault="00916B27" w:rsidP="00916B27">
      <w:pPr>
        <w:pStyle w:val="3"/>
      </w:pPr>
      <w:bookmarkStart w:id="24" w:name="_Toc171119977"/>
      <w:r w:rsidRPr="00916B27">
        <w:rPr>
          <w:rFonts w:hint="eastAsia"/>
        </w:rPr>
        <w:t>阶跃响应测试结果</w:t>
      </w:r>
      <w:bookmarkEnd w:id="24"/>
    </w:p>
    <w:p w14:paraId="1BC3F3DF" w14:textId="4C2C6190" w:rsidR="001C100D" w:rsidRDefault="001C100D" w:rsidP="001C100D">
      <w:pPr>
        <w:snapToGrid w:val="0"/>
        <w:spacing w:line="276" w:lineRule="auto"/>
        <w:ind w:firstLineChars="200" w:firstLine="420"/>
        <w:contextualSpacing/>
      </w:pPr>
    </w:p>
    <w:p w14:paraId="26B446C7" w14:textId="5940083E" w:rsidR="00916B27" w:rsidRDefault="00981DA8" w:rsidP="00981DA8">
      <w:pPr>
        <w:pStyle w:val="3"/>
      </w:pPr>
      <w:bookmarkStart w:id="25" w:name="_Toc171119978"/>
      <w:r w:rsidRPr="00981DA8">
        <w:rPr>
          <w:rFonts w:hint="eastAsia"/>
        </w:rPr>
        <w:t>扫频跟随测试结</w:t>
      </w:r>
      <w:r>
        <w:rPr>
          <w:rFonts w:hint="eastAsia"/>
        </w:rPr>
        <w:t>果</w:t>
      </w:r>
      <w:bookmarkEnd w:id="25"/>
    </w:p>
    <w:p w14:paraId="13C1E299" w14:textId="7B4C6435" w:rsidR="00981DA8" w:rsidRDefault="00981DA8" w:rsidP="00824194">
      <w:pPr>
        <w:snapToGrid w:val="0"/>
        <w:spacing w:line="276" w:lineRule="auto"/>
        <w:contextualSpacing/>
        <w:jc w:val="center"/>
      </w:pPr>
    </w:p>
    <w:p w14:paraId="1602326B" w14:textId="7FEF1A93" w:rsidR="006C6573" w:rsidRDefault="008374A9" w:rsidP="0076139E">
      <w:pPr>
        <w:pStyle w:val="2"/>
      </w:pPr>
      <w:bookmarkStart w:id="26" w:name="_Toc171119979"/>
      <w:r w:rsidRPr="008374A9">
        <w:rPr>
          <w:rFonts w:hint="eastAsia"/>
        </w:rPr>
        <w:t>控制</w:t>
      </w:r>
      <w:r>
        <w:rPr>
          <w:rFonts w:hint="eastAsia"/>
        </w:rPr>
        <w:t>程序开发</w:t>
      </w:r>
      <w:bookmarkEnd w:id="26"/>
    </w:p>
    <w:p w14:paraId="68D53240" w14:textId="07EA2FAF" w:rsidR="00916B27" w:rsidRDefault="00916B27" w:rsidP="00916B27">
      <w:pPr>
        <w:pStyle w:val="3"/>
      </w:pPr>
      <w:bookmarkStart w:id="27" w:name="_Toc171119980"/>
      <w:r w:rsidRPr="00916B27">
        <w:rPr>
          <w:rFonts w:hint="eastAsia"/>
        </w:rPr>
        <w:t>控制器离散化</w:t>
      </w:r>
      <w:bookmarkEnd w:id="27"/>
    </w:p>
    <w:p w14:paraId="53123439" w14:textId="243CED8C" w:rsidR="00916B27" w:rsidRDefault="00D130CE" w:rsidP="009B54E7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把上一节中验证好的控制器，转变为离散化的控制器。写出控制器离散化推导过程与结果；若用</w:t>
      </w:r>
      <w:r w:rsidRPr="00D130CE">
        <w:rPr>
          <w:sz w:val="24"/>
        </w:rPr>
        <w:t>MATLAB</w:t>
      </w:r>
      <w:r w:rsidRPr="00D130CE">
        <w:rPr>
          <w:rFonts w:hint="eastAsia"/>
          <w:sz w:val="24"/>
        </w:rPr>
        <w:t>推导，则粘贴</w:t>
      </w:r>
      <w:r w:rsidRPr="00D130CE">
        <w:rPr>
          <w:sz w:val="24"/>
        </w:rPr>
        <w:t>MATLAB</w:t>
      </w:r>
      <w:r w:rsidRPr="00D130CE">
        <w:rPr>
          <w:rFonts w:hint="eastAsia"/>
          <w:sz w:val="24"/>
        </w:rPr>
        <w:t>代码即可</w:t>
      </w:r>
      <w:r>
        <w:rPr>
          <w:rFonts w:hint="eastAsia"/>
          <w:sz w:val="24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383CF713" w14:textId="77777777" w:rsidTr="00AC1AAF">
        <w:tc>
          <w:tcPr>
            <w:tcW w:w="7850" w:type="dxa"/>
          </w:tcPr>
          <w:p w14:paraId="53C81C52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3EF36356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1A36A326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3D1DB887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6CF93EA3" w14:textId="77777777" w:rsidR="00D130CE" w:rsidRDefault="00D130CE" w:rsidP="009B54E7">
      <w:pPr>
        <w:snapToGrid w:val="0"/>
        <w:spacing w:line="276" w:lineRule="auto"/>
        <w:ind w:firstLineChars="200" w:firstLine="480"/>
        <w:contextualSpacing/>
        <w:rPr>
          <w:rFonts w:hint="eastAsia"/>
          <w:sz w:val="24"/>
        </w:rPr>
      </w:pPr>
    </w:p>
    <w:p w14:paraId="67379B15" w14:textId="48986B79" w:rsidR="00916B27" w:rsidRDefault="00916B27" w:rsidP="00916B27">
      <w:pPr>
        <w:pStyle w:val="3"/>
      </w:pPr>
      <w:bookmarkStart w:id="28" w:name="_Toc171119981"/>
      <w:r>
        <w:rPr>
          <w:rFonts w:hint="eastAsia"/>
        </w:rPr>
        <w:t>控制器源代码</w:t>
      </w:r>
      <w:bookmarkEnd w:id="28"/>
    </w:p>
    <w:p w14:paraId="1E1ED83D" w14:textId="48D2D72C" w:rsidR="00916B27" w:rsidRDefault="00D130CE" w:rsidP="00916B27">
      <w:pPr>
        <w:snapToGrid w:val="0"/>
        <w:spacing w:line="276" w:lineRule="auto"/>
        <w:ind w:firstLineChars="200" w:firstLine="480"/>
        <w:contextualSpacing/>
        <w:rPr>
          <w:sz w:val="24"/>
        </w:rPr>
      </w:pPr>
      <w:r w:rsidRPr="00D130CE">
        <w:rPr>
          <w:rFonts w:hint="eastAsia"/>
          <w:sz w:val="24"/>
        </w:rPr>
        <w:t>将控制器源代码粘贴在下方，并写好注释</w:t>
      </w:r>
      <w:r w:rsidR="00916B27">
        <w:rPr>
          <w:rFonts w:hint="eastAsia"/>
          <w:sz w:val="24"/>
        </w:rPr>
        <w:t>：</w:t>
      </w:r>
    </w:p>
    <w:bookmarkEnd w:id="2"/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68B4F9CC" w14:textId="77777777" w:rsidTr="00AC1AAF">
        <w:tc>
          <w:tcPr>
            <w:tcW w:w="7850" w:type="dxa"/>
          </w:tcPr>
          <w:p w14:paraId="02B5D33E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1475921F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7D736343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4EB3F46E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688C3659" w14:textId="774B074E" w:rsidR="008374A9" w:rsidRDefault="008374A9" w:rsidP="008374A9">
      <w:pPr>
        <w:pStyle w:val="2"/>
      </w:pPr>
      <w:bookmarkStart w:id="29" w:name="_Toc171119982"/>
      <w:r>
        <w:rPr>
          <w:rFonts w:hint="eastAsia"/>
        </w:rPr>
        <w:lastRenderedPageBreak/>
        <w:t>控制系统调试</w:t>
      </w:r>
      <w:bookmarkEnd w:id="29"/>
    </w:p>
    <w:p w14:paraId="04BA2265" w14:textId="50E43869" w:rsidR="00FB0F70" w:rsidRDefault="00FB0F70" w:rsidP="00FB0F70">
      <w:pPr>
        <w:pStyle w:val="3"/>
      </w:pPr>
      <w:bookmarkStart w:id="30" w:name="_Toc171119983"/>
      <w:r>
        <w:rPr>
          <w:rFonts w:hint="eastAsia"/>
        </w:rPr>
        <w:t>阶跃响应测试源代码</w:t>
      </w:r>
      <w:bookmarkEnd w:id="30"/>
    </w:p>
    <w:p w14:paraId="756A2411" w14:textId="6C969A7B" w:rsidR="00D130CE" w:rsidRDefault="00D130CE" w:rsidP="00D130CE">
      <w:pPr>
        <w:ind w:firstLineChars="200" w:firstLine="480"/>
        <w:rPr>
          <w:sz w:val="24"/>
        </w:rPr>
      </w:pPr>
      <w:r w:rsidRPr="00D130CE">
        <w:rPr>
          <w:rFonts w:hint="eastAsia"/>
          <w:sz w:val="24"/>
        </w:rPr>
        <w:t>将阶跃响应测试源代码粘贴在下方，并写好注释</w:t>
      </w:r>
      <w:r>
        <w:rPr>
          <w:rFonts w:hint="eastAsia"/>
          <w:sz w:val="24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0569267A" w14:textId="77777777" w:rsidTr="00AC1AAF">
        <w:tc>
          <w:tcPr>
            <w:tcW w:w="7850" w:type="dxa"/>
          </w:tcPr>
          <w:p w14:paraId="729A9DDE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30A7465C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1C4302E1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51D221D7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7AD7B060" w14:textId="77777777" w:rsidR="00D130CE" w:rsidRPr="00D130CE" w:rsidRDefault="00D130CE" w:rsidP="00D130CE">
      <w:pPr>
        <w:rPr>
          <w:rFonts w:hint="eastAsia"/>
          <w:sz w:val="24"/>
        </w:rPr>
      </w:pPr>
    </w:p>
    <w:p w14:paraId="4FA74301" w14:textId="5A141A24" w:rsidR="00FB0F70" w:rsidRDefault="00FB0F70" w:rsidP="00FB0F70">
      <w:pPr>
        <w:pStyle w:val="3"/>
      </w:pPr>
      <w:bookmarkStart w:id="31" w:name="_Toc171119984"/>
      <w:r>
        <w:rPr>
          <w:rFonts w:hint="eastAsia"/>
        </w:rPr>
        <w:t>扫频测试源代码</w:t>
      </w:r>
      <w:bookmarkEnd w:id="31"/>
    </w:p>
    <w:p w14:paraId="78839468" w14:textId="24A57675" w:rsidR="00D130CE" w:rsidRDefault="00D130CE" w:rsidP="00D130CE">
      <w:pPr>
        <w:ind w:firstLineChars="200" w:firstLine="480"/>
        <w:rPr>
          <w:sz w:val="24"/>
        </w:rPr>
      </w:pPr>
      <w:r w:rsidRPr="00D130CE">
        <w:rPr>
          <w:rFonts w:hint="eastAsia"/>
          <w:sz w:val="24"/>
        </w:rPr>
        <w:t>将扫频跟随测试源代码粘贴在下方，并写好注释</w:t>
      </w:r>
      <w:r w:rsidRPr="00D130CE">
        <w:rPr>
          <w:rFonts w:hint="eastAsia"/>
          <w:sz w:val="24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2060D892" w14:textId="77777777" w:rsidTr="00AC1AAF">
        <w:tc>
          <w:tcPr>
            <w:tcW w:w="7850" w:type="dxa"/>
          </w:tcPr>
          <w:p w14:paraId="4E6D1F41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4B54D7C1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10E5EA79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5F60D1E3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02F76F78" w14:textId="77777777" w:rsidR="00D130CE" w:rsidRPr="00D130CE" w:rsidRDefault="00D130CE" w:rsidP="00D130CE">
      <w:pPr>
        <w:rPr>
          <w:rFonts w:hint="eastAsia"/>
          <w:sz w:val="24"/>
        </w:rPr>
      </w:pPr>
    </w:p>
    <w:p w14:paraId="3B570BD6" w14:textId="06B63CB5" w:rsidR="008374A9" w:rsidRDefault="00FB0F70" w:rsidP="00FB0F70">
      <w:pPr>
        <w:pStyle w:val="3"/>
      </w:pPr>
      <w:bookmarkStart w:id="32" w:name="_Toc171119985"/>
      <w:proofErr w:type="gramStart"/>
      <w:r>
        <w:rPr>
          <w:rFonts w:hint="eastAsia"/>
        </w:rPr>
        <w:t>调优后的</w:t>
      </w:r>
      <w:proofErr w:type="gramEnd"/>
      <w:r w:rsidRPr="00FB0F70">
        <w:rPr>
          <w:rFonts w:hint="eastAsia"/>
        </w:rPr>
        <w:t>阶跃响应曲线</w:t>
      </w:r>
      <w:bookmarkEnd w:id="32"/>
    </w:p>
    <w:p w14:paraId="22670F81" w14:textId="009B36A6" w:rsidR="00D130CE" w:rsidRPr="00D130CE" w:rsidRDefault="00D130CE" w:rsidP="00D130CE">
      <w:pPr>
        <w:spacing w:line="276" w:lineRule="auto"/>
        <w:ind w:firstLineChars="200" w:firstLine="480"/>
        <w:rPr>
          <w:rFonts w:hint="eastAsia"/>
          <w:sz w:val="24"/>
        </w:rPr>
      </w:pPr>
      <w:r w:rsidRPr="00D130CE">
        <w:rPr>
          <w:rFonts w:hint="eastAsia"/>
          <w:sz w:val="24"/>
        </w:rPr>
        <w:t>将</w:t>
      </w:r>
      <w:proofErr w:type="gramStart"/>
      <w:r w:rsidRPr="00D130CE">
        <w:rPr>
          <w:rFonts w:hint="eastAsia"/>
          <w:sz w:val="24"/>
        </w:rPr>
        <w:t>调优后的</w:t>
      </w:r>
      <w:proofErr w:type="gramEnd"/>
      <w:r w:rsidRPr="00D130CE">
        <w:rPr>
          <w:rFonts w:hint="eastAsia"/>
          <w:sz w:val="24"/>
        </w:rPr>
        <w:t>阶跃响应曲线粘贴在下方，</w:t>
      </w:r>
      <w:r w:rsidRPr="00D130CE">
        <w:rPr>
          <w:color w:val="000000"/>
          <w:kern w:val="0"/>
          <w:sz w:val="24"/>
          <w:lang w:bidi="ar"/>
        </w:rPr>
        <w:t>对于</w:t>
      </w:r>
      <w:r w:rsidRPr="00D130CE">
        <w:rPr>
          <w:color w:val="000000"/>
          <w:kern w:val="0"/>
          <w:sz w:val="24"/>
          <w:lang w:bidi="ar"/>
        </w:rPr>
        <w:t>2cm</w:t>
      </w:r>
      <w:r w:rsidRPr="00D130CE">
        <w:rPr>
          <w:color w:val="000000"/>
          <w:kern w:val="0"/>
          <w:sz w:val="24"/>
          <w:lang w:bidi="ar"/>
        </w:rPr>
        <w:t>的阶跃响应，要求</w:t>
      </w:r>
      <w:r w:rsidRPr="00D130CE">
        <w:rPr>
          <w:color w:val="000000"/>
          <w:kern w:val="0"/>
          <w:sz w:val="24"/>
          <w:lang w:bidi="ar"/>
        </w:rPr>
        <w:t>95%</w:t>
      </w:r>
      <w:r w:rsidRPr="00D130CE">
        <w:rPr>
          <w:color w:val="000000"/>
          <w:kern w:val="0"/>
          <w:sz w:val="24"/>
          <w:lang w:bidi="ar"/>
        </w:rPr>
        <w:t>的上升时间不超过</w:t>
      </w:r>
      <w:r w:rsidRPr="00D130CE">
        <w:rPr>
          <w:color w:val="000000"/>
          <w:kern w:val="0"/>
          <w:sz w:val="24"/>
          <w:lang w:bidi="ar"/>
        </w:rPr>
        <w:t>0.1s</w:t>
      </w:r>
      <w:r w:rsidRPr="00D130CE">
        <w:rPr>
          <w:color w:val="000000"/>
          <w:kern w:val="0"/>
          <w:sz w:val="24"/>
          <w:lang w:bidi="ar"/>
        </w:rPr>
        <w:t>；超调量不大于</w:t>
      </w:r>
      <w:r w:rsidRPr="00D130CE">
        <w:rPr>
          <w:color w:val="000000"/>
          <w:kern w:val="0"/>
          <w:sz w:val="24"/>
          <w:lang w:bidi="ar"/>
        </w:rPr>
        <w:t xml:space="preserve">10%; </w:t>
      </w:r>
      <w:r w:rsidRPr="00D130CE">
        <w:rPr>
          <w:color w:val="000000"/>
          <w:kern w:val="0"/>
          <w:sz w:val="24"/>
          <w:lang w:bidi="ar"/>
        </w:rPr>
        <w:t>稳态误差小于</w:t>
      </w:r>
      <w:r w:rsidRPr="00D130CE">
        <w:rPr>
          <w:color w:val="000000"/>
          <w:kern w:val="0"/>
          <w:sz w:val="24"/>
          <w:lang w:bidi="ar"/>
        </w:rPr>
        <w:t>1mm</w:t>
      </w:r>
      <w:r>
        <w:rPr>
          <w:rFonts w:hint="eastAsia"/>
          <w:color w:val="000000"/>
          <w:kern w:val="0"/>
          <w:sz w:val="24"/>
          <w:lang w:bidi="ar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6600DB10" w14:textId="77777777" w:rsidTr="00AC1AAF">
        <w:tc>
          <w:tcPr>
            <w:tcW w:w="7850" w:type="dxa"/>
          </w:tcPr>
          <w:p w14:paraId="558EA942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5D003805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6C71F8FF" w14:textId="77777777" w:rsidR="00D130CE" w:rsidRDefault="00D130CE" w:rsidP="00AC1AAF">
            <w:pPr>
              <w:rPr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49E0E7D4" wp14:editId="542A82E3">
                  <wp:extent cx="4958715" cy="291592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91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6A3F07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5E18B560" w14:textId="2BFD3992" w:rsidR="00AA0E10" w:rsidRDefault="00AA0E10" w:rsidP="00AA0E10">
      <w:pPr>
        <w:snapToGrid w:val="0"/>
        <w:spacing w:line="276" w:lineRule="auto"/>
        <w:contextualSpacing/>
        <w:rPr>
          <w:sz w:val="24"/>
        </w:rPr>
      </w:pPr>
    </w:p>
    <w:p w14:paraId="488A9F92" w14:textId="0740D918" w:rsidR="00FB0F70" w:rsidRDefault="00FB0F70" w:rsidP="00FB0F70">
      <w:pPr>
        <w:pStyle w:val="3"/>
      </w:pPr>
      <w:bookmarkStart w:id="33" w:name="_Toc171119986"/>
      <w:proofErr w:type="gramStart"/>
      <w:r w:rsidRPr="00FB0F70">
        <w:rPr>
          <w:rFonts w:hint="eastAsia"/>
        </w:rPr>
        <w:t>调优后的</w:t>
      </w:r>
      <w:proofErr w:type="gramEnd"/>
      <w:r w:rsidRPr="00FB0F70">
        <w:rPr>
          <w:rFonts w:hint="eastAsia"/>
        </w:rPr>
        <w:t>扫频跟随曲线</w:t>
      </w:r>
      <w:bookmarkEnd w:id="33"/>
    </w:p>
    <w:p w14:paraId="02F56BC5" w14:textId="606003A7" w:rsidR="00D130CE" w:rsidRPr="00D130CE" w:rsidRDefault="00D130CE" w:rsidP="00D130CE">
      <w:pPr>
        <w:spacing w:line="276" w:lineRule="auto"/>
        <w:ind w:firstLineChars="200" w:firstLine="480"/>
        <w:rPr>
          <w:rFonts w:hint="eastAsia"/>
          <w:sz w:val="24"/>
        </w:rPr>
      </w:pPr>
      <w:r w:rsidRPr="00D130CE">
        <w:rPr>
          <w:rFonts w:hint="eastAsia"/>
          <w:color w:val="000000"/>
          <w:sz w:val="24"/>
        </w:rPr>
        <w:t>将</w:t>
      </w:r>
      <w:proofErr w:type="gramStart"/>
      <w:r w:rsidRPr="00D130CE">
        <w:rPr>
          <w:rFonts w:hint="eastAsia"/>
          <w:color w:val="000000"/>
          <w:sz w:val="24"/>
        </w:rPr>
        <w:t>调优后的</w:t>
      </w:r>
      <w:proofErr w:type="gramEnd"/>
      <w:r w:rsidRPr="00D130CE">
        <w:rPr>
          <w:rFonts w:hint="eastAsia"/>
          <w:color w:val="000000"/>
          <w:sz w:val="24"/>
        </w:rPr>
        <w:t>扫频跟随曲线粘贴在下方，要求</w:t>
      </w:r>
      <w:r w:rsidRPr="00D130CE">
        <w:rPr>
          <w:color w:val="000000"/>
          <w:kern w:val="0"/>
          <w:sz w:val="24"/>
          <w:lang w:bidi="ar"/>
        </w:rPr>
        <w:t>对于幅值为</w:t>
      </w:r>
      <w:r w:rsidRPr="00D130CE">
        <w:rPr>
          <w:color w:val="000000"/>
          <w:kern w:val="0"/>
          <w:sz w:val="24"/>
          <w:lang w:bidi="ar"/>
        </w:rPr>
        <w:t>2cm</w:t>
      </w:r>
      <w:r w:rsidRPr="00D130CE">
        <w:rPr>
          <w:color w:val="000000"/>
          <w:kern w:val="0"/>
          <w:sz w:val="24"/>
          <w:lang w:bidi="ar"/>
        </w:rPr>
        <w:t>的正弦信号，以</w:t>
      </w:r>
      <w:r w:rsidRPr="00D130CE">
        <w:rPr>
          <w:color w:val="000000"/>
          <w:kern w:val="0"/>
          <w:sz w:val="24"/>
          <w:lang w:bidi="ar"/>
        </w:rPr>
        <w:t>-3dB</w:t>
      </w:r>
      <w:r w:rsidRPr="00D130CE">
        <w:rPr>
          <w:color w:val="000000"/>
          <w:kern w:val="0"/>
          <w:sz w:val="24"/>
          <w:lang w:bidi="ar"/>
        </w:rPr>
        <w:t>为截止带宽标准的闭环带宽不小于</w:t>
      </w:r>
      <w:r>
        <w:rPr>
          <w:rFonts w:hint="eastAsia"/>
          <w:color w:val="000000"/>
          <w:kern w:val="0"/>
          <w:sz w:val="24"/>
          <w:lang w:bidi="ar"/>
        </w:rPr>
        <w:t>1Hz</w:t>
      </w:r>
      <w:r>
        <w:rPr>
          <w:rFonts w:hint="eastAsia"/>
          <w:color w:val="000000"/>
          <w:kern w:val="0"/>
          <w:sz w:val="24"/>
          <w:lang w:bidi="ar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7077A6FD" w14:textId="77777777" w:rsidTr="00AC1AAF">
        <w:tc>
          <w:tcPr>
            <w:tcW w:w="7850" w:type="dxa"/>
          </w:tcPr>
          <w:p w14:paraId="7237A1A1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5B40A1CF" w14:textId="77777777" w:rsidR="00D130CE" w:rsidRDefault="00D130CE" w:rsidP="00AC1AAF">
            <w:pPr>
              <w:rPr>
                <w:kern w:val="0"/>
                <w:szCs w:val="21"/>
              </w:rPr>
            </w:pPr>
          </w:p>
          <w:p w14:paraId="598C7A02" w14:textId="77777777" w:rsidR="00D130CE" w:rsidRDefault="00D130CE" w:rsidP="00AC1AAF">
            <w:pPr>
              <w:jc w:val="center"/>
              <w:rPr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94E28FA" wp14:editId="0686DC69">
                  <wp:extent cx="4249420" cy="3801745"/>
                  <wp:effectExtent l="0" t="0" r="5080" b="8255"/>
                  <wp:docPr id="7" name="图片 7" descr="QQ截图20220621122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截图2022062112292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420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8992" w14:textId="77777777" w:rsidR="00D130CE" w:rsidRDefault="00D130CE" w:rsidP="00AC1AAF">
            <w:pPr>
              <w:rPr>
                <w:kern w:val="0"/>
                <w:szCs w:val="21"/>
              </w:rPr>
            </w:pPr>
          </w:p>
        </w:tc>
      </w:tr>
    </w:tbl>
    <w:p w14:paraId="66930B49" w14:textId="29F5DFFF" w:rsidR="00FB0F70" w:rsidRDefault="00FB0F70" w:rsidP="00637D0E">
      <w:pPr>
        <w:snapToGrid w:val="0"/>
        <w:spacing w:line="276" w:lineRule="auto"/>
        <w:contextualSpacing/>
        <w:rPr>
          <w:sz w:val="24"/>
        </w:rPr>
      </w:pPr>
    </w:p>
    <w:p w14:paraId="28113DCE" w14:textId="26A2B3DC" w:rsidR="00FB0F70" w:rsidRDefault="00FB0F70" w:rsidP="00FB0F70">
      <w:pPr>
        <w:pStyle w:val="3"/>
      </w:pPr>
      <w:bookmarkStart w:id="34" w:name="_Toc171119987"/>
      <w:r>
        <w:rPr>
          <w:rFonts w:hint="eastAsia"/>
        </w:rPr>
        <w:t>最终的控制器传递函数</w:t>
      </w:r>
      <w:bookmarkEnd w:id="34"/>
    </w:p>
    <w:p w14:paraId="3170B552" w14:textId="0DFF2F74" w:rsidR="0066065E" w:rsidRDefault="00D130CE" w:rsidP="00D130CE">
      <w:pPr>
        <w:ind w:firstLineChars="200" w:firstLine="480"/>
        <w:rPr>
          <w:sz w:val="24"/>
        </w:rPr>
      </w:pPr>
      <w:r w:rsidRPr="00D130CE">
        <w:rPr>
          <w:rFonts w:hint="eastAsia"/>
          <w:sz w:val="24"/>
        </w:rPr>
        <w:t>写出经过调试后，最终的控制器传递函数</w:t>
      </w:r>
      <w:r>
        <w:rPr>
          <w:rFonts w:hint="eastAsia"/>
          <w:sz w:val="24"/>
        </w:rPr>
        <w:t>。</w:t>
      </w:r>
    </w:p>
    <w:tbl>
      <w:tblPr>
        <w:tblStyle w:val="ab"/>
        <w:tblW w:w="0" w:type="auto"/>
        <w:tblInd w:w="495" w:type="dxa"/>
        <w:tblLook w:val="04A0" w:firstRow="1" w:lastRow="0" w:firstColumn="1" w:lastColumn="0" w:noHBand="0" w:noVBand="1"/>
      </w:tblPr>
      <w:tblGrid>
        <w:gridCol w:w="7801"/>
      </w:tblGrid>
      <w:tr w:rsidR="00D130CE" w14:paraId="4B647642" w14:textId="77777777" w:rsidTr="00AC1AAF">
        <w:tc>
          <w:tcPr>
            <w:tcW w:w="7850" w:type="dxa"/>
          </w:tcPr>
          <w:p w14:paraId="5224A131" w14:textId="77777777" w:rsidR="00D130CE" w:rsidRDefault="00D130CE" w:rsidP="00D130CE">
            <w:pPr>
              <w:rPr>
                <w:kern w:val="0"/>
                <w:szCs w:val="21"/>
              </w:rPr>
            </w:pPr>
          </w:p>
          <w:p w14:paraId="6248BB00" w14:textId="77777777" w:rsidR="00D130CE" w:rsidRDefault="00D130CE" w:rsidP="00D130CE">
            <w:pPr>
              <w:rPr>
                <w:kern w:val="0"/>
                <w:szCs w:val="21"/>
              </w:rPr>
            </w:pPr>
          </w:p>
          <w:p w14:paraId="1B3AE5EA" w14:textId="77777777" w:rsidR="00D130CE" w:rsidRDefault="00D130CE" w:rsidP="00D130CE">
            <w:pPr>
              <w:rPr>
                <w:kern w:val="0"/>
                <w:szCs w:val="21"/>
              </w:rPr>
            </w:pPr>
          </w:p>
          <w:p w14:paraId="3D92FF99" w14:textId="77777777" w:rsidR="00D130CE" w:rsidRDefault="00D130CE" w:rsidP="00D130CE">
            <w:pPr>
              <w:rPr>
                <w:kern w:val="0"/>
                <w:szCs w:val="21"/>
              </w:rPr>
            </w:pPr>
          </w:p>
        </w:tc>
      </w:tr>
    </w:tbl>
    <w:p w14:paraId="0C558AAB" w14:textId="77777777" w:rsidR="00D130CE" w:rsidRPr="00D130CE" w:rsidRDefault="00D130CE" w:rsidP="00D130CE">
      <w:pPr>
        <w:rPr>
          <w:rFonts w:hint="eastAsia"/>
          <w:sz w:val="24"/>
        </w:rPr>
      </w:pPr>
    </w:p>
    <w:p w14:paraId="3C0ABD69" w14:textId="5070C482" w:rsidR="00FB0F70" w:rsidRDefault="00FB0F70" w:rsidP="00FB0F70">
      <w:pPr>
        <w:pStyle w:val="2"/>
      </w:pPr>
      <w:bookmarkStart w:id="35" w:name="_Toc171119988"/>
      <w:r w:rsidRPr="00FB0F70">
        <w:rPr>
          <w:rFonts w:hint="eastAsia"/>
        </w:rPr>
        <w:t>控制器设计的不足与改进</w:t>
      </w:r>
      <w:bookmarkEnd w:id="35"/>
    </w:p>
    <w:p w14:paraId="61BF607D" w14:textId="7A0C0161" w:rsidR="00FB0F70" w:rsidRDefault="00D130CE" w:rsidP="00191E1D">
      <w:pPr>
        <w:ind w:firstLineChars="200" w:firstLine="480"/>
      </w:pPr>
      <w:r w:rsidRPr="00D130CE">
        <w:rPr>
          <w:rFonts w:hint="eastAsia"/>
          <w:sz w:val="24"/>
        </w:rPr>
        <w:t>说说你的控制器设计的不足之处，以及该如何改进？</w:t>
      </w:r>
    </w:p>
    <w:p w14:paraId="38DA4C3F" w14:textId="09C1BB6A" w:rsidR="00FB0F70" w:rsidRDefault="00FB0F70" w:rsidP="00FB0F70">
      <w:pPr>
        <w:pStyle w:val="2"/>
      </w:pPr>
      <w:bookmarkStart w:id="36" w:name="_Toc171119989"/>
      <w:r w:rsidRPr="00FB0F70">
        <w:rPr>
          <w:rFonts w:hint="eastAsia"/>
        </w:rPr>
        <w:t>实验总结</w:t>
      </w:r>
      <w:bookmarkEnd w:id="36"/>
    </w:p>
    <w:p w14:paraId="09BD4FCE" w14:textId="7569C87A" w:rsidR="00191E1D" w:rsidRPr="00191E1D" w:rsidRDefault="00D130CE" w:rsidP="00191E1D">
      <w:pPr>
        <w:ind w:firstLineChars="200" w:firstLine="480"/>
      </w:pPr>
      <w:r w:rsidRPr="00D130CE">
        <w:rPr>
          <w:rFonts w:hint="eastAsia"/>
          <w:sz w:val="24"/>
        </w:rPr>
        <w:t>说说自己在整个控制系统设计过程中遇到的主要问题，及最终解决方法</w:t>
      </w:r>
      <w:r w:rsidR="00191E1D">
        <w:rPr>
          <w:rFonts w:hint="eastAsia"/>
          <w:sz w:val="24"/>
        </w:rPr>
        <w:t>。</w:t>
      </w:r>
    </w:p>
    <w:sectPr w:rsidR="00191E1D" w:rsidRPr="00191E1D" w:rsidSect="00D130CE">
      <w:headerReference w:type="default" r:id="rId20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01871" w14:textId="77777777" w:rsidR="009D7023" w:rsidRDefault="009D7023">
      <w:r>
        <w:separator/>
      </w:r>
    </w:p>
  </w:endnote>
  <w:endnote w:type="continuationSeparator" w:id="0">
    <w:p w14:paraId="4CDCF1A3" w14:textId="77777777" w:rsidR="009D7023" w:rsidRDefault="009D7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0964A" w14:textId="718C3306" w:rsidR="00073A60" w:rsidRDefault="00073A60" w:rsidP="00073A60">
    <w:pPr>
      <w:pStyle w:val="a5"/>
      <w:tabs>
        <w:tab w:val="clear" w:pos="4153"/>
        <w:tab w:val="clear" w:pos="8306"/>
        <w:tab w:val="left" w:pos="3984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730BA" w14:textId="4D802EDD" w:rsidR="00246E51" w:rsidRDefault="00246E51" w:rsidP="00073A6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8F986" w14:textId="77777777" w:rsidR="009D7023" w:rsidRDefault="009D7023">
      <w:r>
        <w:separator/>
      </w:r>
    </w:p>
  </w:footnote>
  <w:footnote w:type="continuationSeparator" w:id="0">
    <w:p w14:paraId="6259B4EB" w14:textId="77777777" w:rsidR="009D7023" w:rsidRDefault="009D70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83E7E" w14:textId="251E1AE4" w:rsidR="000B2DC5" w:rsidRPr="000B2DC5" w:rsidRDefault="000B2DC5" w:rsidP="000B2DC5">
    <w:pPr>
      <w:pStyle w:val="a3"/>
      <w:jc w:val="right"/>
      <w:rPr>
        <w:b/>
        <w:bCs/>
        <w:color w:val="000000" w:themeColor="text1"/>
        <w:sz w:val="13"/>
        <w:szCs w:val="13"/>
      </w:rPr>
    </w:pPr>
    <w:r w:rsidRPr="000B2DC5">
      <w:rPr>
        <w:b/>
        <w:bCs/>
        <w:color w:val="000000" w:themeColor="text1"/>
      </w:rPr>
      <w:fldChar w:fldCharType="begin"/>
    </w:r>
    <w:r w:rsidRPr="000B2DC5">
      <w:rPr>
        <w:b/>
        <w:bCs/>
        <w:color w:val="000000" w:themeColor="text1"/>
        <w:sz w:val="13"/>
        <w:szCs w:val="13"/>
      </w:rPr>
      <w:instrText>PAGE  \* ROMAN  \* MERGEFORMAT</w:instrText>
    </w:r>
    <w:r w:rsidRPr="000B2DC5">
      <w:rPr>
        <w:b/>
        <w:bCs/>
        <w:color w:val="000000" w:themeColor="text1"/>
      </w:rPr>
      <w:fldChar w:fldCharType="separate"/>
    </w:r>
    <w:r w:rsidRPr="000B2DC5">
      <w:rPr>
        <w:b/>
        <w:bCs/>
        <w:color w:val="000000" w:themeColor="text1"/>
        <w:sz w:val="21"/>
        <w:szCs w:val="21"/>
        <w:lang w:val="zh-CN"/>
      </w:rPr>
      <w:t>I</w:t>
    </w:r>
    <w:r w:rsidRPr="000B2DC5">
      <w:rPr>
        <w:b/>
        <w:bCs/>
        <w:color w:val="000000" w:themeColor="text1"/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5D2CE" w14:textId="4B6D5110" w:rsidR="000626E9" w:rsidRPr="00F16134" w:rsidRDefault="00F16134" w:rsidP="00F16134">
    <w:pPr>
      <w:pStyle w:val="a3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\n  \* MERGEFORMAT </w:instrText>
    </w:r>
    <w:r>
      <w:fldChar w:fldCharType="separate"/>
    </w:r>
    <w:r w:rsidR="00D130CE">
      <w:rPr>
        <w:rFonts w:hint="eastAsia"/>
        <w:noProof/>
      </w:rPr>
      <w:t>任务</w:t>
    </w:r>
    <w:r w:rsidR="00D130CE">
      <w:rPr>
        <w:rFonts w:hint="eastAsia"/>
        <w:noProof/>
      </w:rPr>
      <w:t xml:space="preserve">2 </w:t>
    </w:r>
    <w:r>
      <w:fldChar w:fldCharType="end"/>
    </w: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D130CE">
      <w:rPr>
        <w:rFonts w:hint="eastAsia"/>
        <w:noProof/>
      </w:rPr>
      <w:t>按键控制滑台回零</w:t>
    </w:r>
    <w:r>
      <w:fldChar w:fldCharType="end"/>
    </w:r>
    <w:r>
      <w:ptab w:relativeTo="margin" w:alignment="center" w:leader="none"/>
    </w:r>
    <w:r>
      <w:fldChar w:fldCharType="begin"/>
    </w:r>
    <w:r>
      <w:instrText xml:space="preserve"> STYLEREF  "</w:instrText>
    </w:r>
    <w:r>
      <w:instrText>标题</w:instrText>
    </w:r>
    <w:r>
      <w:instrText xml:space="preserve"> 2" \n  \* MERGEFORMAT </w:instrText>
    </w:r>
    <w:r>
      <w:fldChar w:fldCharType="separate"/>
    </w:r>
    <w:r w:rsidR="00D130CE">
      <w:rPr>
        <w:noProof/>
      </w:rPr>
      <w:t xml:space="preserve">2.1 </w:t>
    </w:r>
    <w:r>
      <w:fldChar w:fldCharType="end"/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D130CE">
      <w:rPr>
        <w:rFonts w:hint="eastAsia"/>
        <w:noProof/>
      </w:rPr>
      <w:t>程序流程图</w:t>
    </w:r>
    <w:r>
      <w:fldChar w:fldCharType="end"/>
    </w:r>
    <w:r>
      <w:ptab w:relativeTo="margin" w:alignment="right" w:leader="none"/>
    </w:r>
    <w:r w:rsidRPr="001431A8">
      <w:rPr>
        <w:b/>
        <w:bCs/>
      </w:rPr>
      <w:fldChar w:fldCharType="begin"/>
    </w:r>
    <w:r w:rsidRPr="001431A8">
      <w:rPr>
        <w:b/>
        <w:bCs/>
      </w:rPr>
      <w:instrText>PAGE   \* MERGEFORMAT</w:instrText>
    </w:r>
    <w:r w:rsidRPr="001431A8">
      <w:rPr>
        <w:b/>
        <w:bCs/>
      </w:rPr>
      <w:fldChar w:fldCharType="separate"/>
    </w:r>
    <w:r>
      <w:rPr>
        <w:b/>
        <w:bCs/>
      </w:rPr>
      <w:t>56</w:t>
    </w:r>
    <w:r w:rsidRPr="001431A8"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84CAB"/>
    <w:multiLevelType w:val="hybridMultilevel"/>
    <w:tmpl w:val="F9FE1624"/>
    <w:lvl w:ilvl="0" w:tplc="12BC1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AF0397"/>
    <w:multiLevelType w:val="hybridMultilevel"/>
    <w:tmpl w:val="B69638C8"/>
    <w:lvl w:ilvl="0" w:tplc="0AF486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6A51A4C"/>
    <w:multiLevelType w:val="hybridMultilevel"/>
    <w:tmpl w:val="D53624C6"/>
    <w:lvl w:ilvl="0" w:tplc="193098C2">
      <w:start w:val="1"/>
      <w:numFmt w:val="decimalEnclosedCircle"/>
      <w:lvlText w:val="（%1"/>
      <w:lvlJc w:val="left"/>
      <w:pPr>
        <w:ind w:left="960" w:hanging="48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0CE85668"/>
    <w:multiLevelType w:val="hybridMultilevel"/>
    <w:tmpl w:val="C718922C"/>
    <w:lvl w:ilvl="0" w:tplc="C1464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F35966"/>
    <w:multiLevelType w:val="hybridMultilevel"/>
    <w:tmpl w:val="699CE74E"/>
    <w:lvl w:ilvl="0" w:tplc="F3547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2C0644"/>
    <w:multiLevelType w:val="hybridMultilevel"/>
    <w:tmpl w:val="76DEA580"/>
    <w:lvl w:ilvl="0" w:tplc="DA5EE1F0">
      <w:start w:val="1"/>
      <w:numFmt w:val="decimalEnclosedCircle"/>
      <w:lvlText w:val="%1"/>
      <w:lvlJc w:val="left"/>
      <w:pPr>
        <w:ind w:left="501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6" w15:restartNumberingAfterBreak="0">
    <w:nsid w:val="15D831DC"/>
    <w:multiLevelType w:val="hybridMultilevel"/>
    <w:tmpl w:val="37983D8E"/>
    <w:lvl w:ilvl="0" w:tplc="820EB20E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D804C4"/>
    <w:multiLevelType w:val="hybridMultilevel"/>
    <w:tmpl w:val="B0E61EA8"/>
    <w:lvl w:ilvl="0" w:tplc="0456D1B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E56255"/>
    <w:multiLevelType w:val="hybridMultilevel"/>
    <w:tmpl w:val="6046C646"/>
    <w:lvl w:ilvl="0" w:tplc="DFF2F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80A6E984">
      <w:start w:val="1"/>
      <w:numFmt w:val="japaneseCounting"/>
      <w:lvlText w:val="%2、"/>
      <w:lvlJc w:val="left"/>
      <w:pPr>
        <w:ind w:left="38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9" w15:restartNumberingAfterBreak="0">
    <w:nsid w:val="1CAE081C"/>
    <w:multiLevelType w:val="hybridMultilevel"/>
    <w:tmpl w:val="45B83A14"/>
    <w:lvl w:ilvl="0" w:tplc="268C1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326D8C"/>
    <w:multiLevelType w:val="hybridMultilevel"/>
    <w:tmpl w:val="08DC570C"/>
    <w:lvl w:ilvl="0" w:tplc="FA88EAC6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FB67EA"/>
    <w:multiLevelType w:val="hybridMultilevel"/>
    <w:tmpl w:val="80FA9CEA"/>
    <w:lvl w:ilvl="0" w:tplc="BF104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1C5DF4"/>
    <w:multiLevelType w:val="hybridMultilevel"/>
    <w:tmpl w:val="41DAA68C"/>
    <w:lvl w:ilvl="0" w:tplc="F21A74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B5C1E"/>
    <w:multiLevelType w:val="multilevel"/>
    <w:tmpl w:val="D1E01B32"/>
    <w:lvl w:ilvl="0">
      <w:start w:val="1"/>
      <w:numFmt w:val="decimal"/>
      <w:pStyle w:val="1"/>
      <w:lvlText w:val="任务%1 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35467C61"/>
    <w:multiLevelType w:val="hybridMultilevel"/>
    <w:tmpl w:val="70944618"/>
    <w:lvl w:ilvl="0" w:tplc="585899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6644EE"/>
    <w:multiLevelType w:val="hybridMultilevel"/>
    <w:tmpl w:val="4B9AC682"/>
    <w:lvl w:ilvl="0" w:tplc="189C6606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20C510C"/>
    <w:multiLevelType w:val="hybridMultilevel"/>
    <w:tmpl w:val="BAC6E1A2"/>
    <w:lvl w:ilvl="0" w:tplc="823257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774D1E"/>
    <w:multiLevelType w:val="hybridMultilevel"/>
    <w:tmpl w:val="6554A564"/>
    <w:lvl w:ilvl="0" w:tplc="6F28B6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264C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3AB6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C8C6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F0D4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F867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E026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4C1C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1ECDD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A2CED"/>
    <w:multiLevelType w:val="hybridMultilevel"/>
    <w:tmpl w:val="381E5678"/>
    <w:lvl w:ilvl="0" w:tplc="C9A07A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5B93A1F"/>
    <w:multiLevelType w:val="hybridMultilevel"/>
    <w:tmpl w:val="71C4E06E"/>
    <w:lvl w:ilvl="0" w:tplc="0FD22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037880"/>
    <w:multiLevelType w:val="hybridMultilevel"/>
    <w:tmpl w:val="6EE27480"/>
    <w:lvl w:ilvl="0" w:tplc="D4AAF7B4">
      <w:start w:val="1"/>
      <w:numFmt w:val="japaneseCounting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396D0A"/>
    <w:multiLevelType w:val="hybridMultilevel"/>
    <w:tmpl w:val="DCFAF236"/>
    <w:lvl w:ilvl="0" w:tplc="60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46598856">
    <w:abstractNumId w:val="13"/>
  </w:num>
  <w:num w:numId="2" w16cid:durableId="980380861">
    <w:abstractNumId w:val="18"/>
  </w:num>
  <w:num w:numId="3" w16cid:durableId="1203176681">
    <w:abstractNumId w:val="19"/>
  </w:num>
  <w:num w:numId="4" w16cid:durableId="1616716951">
    <w:abstractNumId w:val="3"/>
  </w:num>
  <w:num w:numId="5" w16cid:durableId="1219515713">
    <w:abstractNumId w:val="10"/>
  </w:num>
  <w:num w:numId="6" w16cid:durableId="1504972584">
    <w:abstractNumId w:val="20"/>
  </w:num>
  <w:num w:numId="7" w16cid:durableId="379476140">
    <w:abstractNumId w:val="7"/>
  </w:num>
  <w:num w:numId="8" w16cid:durableId="2082435556">
    <w:abstractNumId w:val="1"/>
  </w:num>
  <w:num w:numId="9" w16cid:durableId="1352758434">
    <w:abstractNumId w:val="16"/>
  </w:num>
  <w:num w:numId="10" w16cid:durableId="293872641">
    <w:abstractNumId w:val="8"/>
  </w:num>
  <w:num w:numId="11" w16cid:durableId="1850638023">
    <w:abstractNumId w:val="11"/>
  </w:num>
  <w:num w:numId="12" w16cid:durableId="2036688742">
    <w:abstractNumId w:val="12"/>
  </w:num>
  <w:num w:numId="13" w16cid:durableId="1781874335">
    <w:abstractNumId w:val="9"/>
  </w:num>
  <w:num w:numId="14" w16cid:durableId="893349077">
    <w:abstractNumId w:val="0"/>
  </w:num>
  <w:num w:numId="15" w16cid:durableId="1038118174">
    <w:abstractNumId w:val="17"/>
  </w:num>
  <w:num w:numId="16" w16cid:durableId="1080981733">
    <w:abstractNumId w:val="21"/>
  </w:num>
  <w:num w:numId="17" w16cid:durableId="1163425836">
    <w:abstractNumId w:val="15"/>
  </w:num>
  <w:num w:numId="18" w16cid:durableId="1411930632">
    <w:abstractNumId w:val="6"/>
  </w:num>
  <w:num w:numId="19" w16cid:durableId="1599176529">
    <w:abstractNumId w:val="14"/>
  </w:num>
  <w:num w:numId="20" w16cid:durableId="709649243">
    <w:abstractNumId w:val="5"/>
  </w:num>
  <w:num w:numId="21" w16cid:durableId="120534996">
    <w:abstractNumId w:val="4"/>
  </w:num>
  <w:num w:numId="22" w16cid:durableId="256793826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7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76C"/>
    <w:rsid w:val="00000510"/>
    <w:rsid w:val="00000CC0"/>
    <w:rsid w:val="00001483"/>
    <w:rsid w:val="00001619"/>
    <w:rsid w:val="000020F2"/>
    <w:rsid w:val="00005551"/>
    <w:rsid w:val="00005577"/>
    <w:rsid w:val="0000609C"/>
    <w:rsid w:val="000119CD"/>
    <w:rsid w:val="00011AF0"/>
    <w:rsid w:val="00012437"/>
    <w:rsid w:val="00012804"/>
    <w:rsid w:val="00014BC0"/>
    <w:rsid w:val="000176D7"/>
    <w:rsid w:val="0002198C"/>
    <w:rsid w:val="00021DD4"/>
    <w:rsid w:val="000234BC"/>
    <w:rsid w:val="0002605A"/>
    <w:rsid w:val="0002657A"/>
    <w:rsid w:val="000300A7"/>
    <w:rsid w:val="00032862"/>
    <w:rsid w:val="00032B14"/>
    <w:rsid w:val="00032F5A"/>
    <w:rsid w:val="00035028"/>
    <w:rsid w:val="000418B0"/>
    <w:rsid w:val="0004194F"/>
    <w:rsid w:val="00043D59"/>
    <w:rsid w:val="000455D0"/>
    <w:rsid w:val="00047875"/>
    <w:rsid w:val="0005034C"/>
    <w:rsid w:val="000574BD"/>
    <w:rsid w:val="000607AF"/>
    <w:rsid w:val="000619FA"/>
    <w:rsid w:val="000626E9"/>
    <w:rsid w:val="00064CE8"/>
    <w:rsid w:val="00065E39"/>
    <w:rsid w:val="000721B5"/>
    <w:rsid w:val="00073A60"/>
    <w:rsid w:val="00080096"/>
    <w:rsid w:val="000860A9"/>
    <w:rsid w:val="00086F71"/>
    <w:rsid w:val="000927FE"/>
    <w:rsid w:val="000938BA"/>
    <w:rsid w:val="00096D3C"/>
    <w:rsid w:val="000A628C"/>
    <w:rsid w:val="000A731C"/>
    <w:rsid w:val="000B2190"/>
    <w:rsid w:val="000B2DC5"/>
    <w:rsid w:val="000B2FB5"/>
    <w:rsid w:val="000B7035"/>
    <w:rsid w:val="000B7C23"/>
    <w:rsid w:val="000C175A"/>
    <w:rsid w:val="000C19A6"/>
    <w:rsid w:val="000C377B"/>
    <w:rsid w:val="000C5081"/>
    <w:rsid w:val="000C52B4"/>
    <w:rsid w:val="000C7CCE"/>
    <w:rsid w:val="000C7DA5"/>
    <w:rsid w:val="000D1D71"/>
    <w:rsid w:val="000D3040"/>
    <w:rsid w:val="000D3EA2"/>
    <w:rsid w:val="000D533E"/>
    <w:rsid w:val="000D650B"/>
    <w:rsid w:val="000E040A"/>
    <w:rsid w:val="000E0E6D"/>
    <w:rsid w:val="000F3496"/>
    <w:rsid w:val="000F6545"/>
    <w:rsid w:val="000F6B80"/>
    <w:rsid w:val="000F70AA"/>
    <w:rsid w:val="000F73C6"/>
    <w:rsid w:val="00100EDA"/>
    <w:rsid w:val="00102E03"/>
    <w:rsid w:val="00102E77"/>
    <w:rsid w:val="00105E2A"/>
    <w:rsid w:val="001113DC"/>
    <w:rsid w:val="0011185B"/>
    <w:rsid w:val="00113A67"/>
    <w:rsid w:val="00114539"/>
    <w:rsid w:val="0011481B"/>
    <w:rsid w:val="00117D75"/>
    <w:rsid w:val="00122793"/>
    <w:rsid w:val="0012287E"/>
    <w:rsid w:val="00122A04"/>
    <w:rsid w:val="00122CD5"/>
    <w:rsid w:val="001254F6"/>
    <w:rsid w:val="0012576C"/>
    <w:rsid w:val="00126878"/>
    <w:rsid w:val="00130AD6"/>
    <w:rsid w:val="0013398C"/>
    <w:rsid w:val="00134E23"/>
    <w:rsid w:val="00142D0A"/>
    <w:rsid w:val="001431A8"/>
    <w:rsid w:val="00143E54"/>
    <w:rsid w:val="00144C01"/>
    <w:rsid w:val="001452B6"/>
    <w:rsid w:val="00146F68"/>
    <w:rsid w:val="00147CCC"/>
    <w:rsid w:val="001532B3"/>
    <w:rsid w:val="0015568D"/>
    <w:rsid w:val="00155A7B"/>
    <w:rsid w:val="00155D22"/>
    <w:rsid w:val="00157365"/>
    <w:rsid w:val="001573E1"/>
    <w:rsid w:val="00163825"/>
    <w:rsid w:val="001639A1"/>
    <w:rsid w:val="00164B7D"/>
    <w:rsid w:val="001650DD"/>
    <w:rsid w:val="001663F6"/>
    <w:rsid w:val="001700F2"/>
    <w:rsid w:val="001718DB"/>
    <w:rsid w:val="00173B4C"/>
    <w:rsid w:val="00174BE3"/>
    <w:rsid w:val="00176E88"/>
    <w:rsid w:val="0017777B"/>
    <w:rsid w:val="001837A0"/>
    <w:rsid w:val="00184402"/>
    <w:rsid w:val="00186959"/>
    <w:rsid w:val="00191CDB"/>
    <w:rsid w:val="00191E1D"/>
    <w:rsid w:val="001930DB"/>
    <w:rsid w:val="001934F6"/>
    <w:rsid w:val="00195274"/>
    <w:rsid w:val="001A077E"/>
    <w:rsid w:val="001A0B5A"/>
    <w:rsid w:val="001A51F2"/>
    <w:rsid w:val="001A5A78"/>
    <w:rsid w:val="001A60D4"/>
    <w:rsid w:val="001A7EFA"/>
    <w:rsid w:val="001B1925"/>
    <w:rsid w:val="001B511E"/>
    <w:rsid w:val="001B7C64"/>
    <w:rsid w:val="001C100D"/>
    <w:rsid w:val="001C1D1A"/>
    <w:rsid w:val="001C28B7"/>
    <w:rsid w:val="001C4A87"/>
    <w:rsid w:val="001C5307"/>
    <w:rsid w:val="001C5DDA"/>
    <w:rsid w:val="001C64AC"/>
    <w:rsid w:val="001C7B8C"/>
    <w:rsid w:val="001C7F7E"/>
    <w:rsid w:val="001D007E"/>
    <w:rsid w:val="001D155B"/>
    <w:rsid w:val="001D2412"/>
    <w:rsid w:val="001D28BC"/>
    <w:rsid w:val="001D494B"/>
    <w:rsid w:val="001D5856"/>
    <w:rsid w:val="001D59C3"/>
    <w:rsid w:val="001D74E6"/>
    <w:rsid w:val="001D77BC"/>
    <w:rsid w:val="001E0228"/>
    <w:rsid w:val="001E074D"/>
    <w:rsid w:val="001E3FFA"/>
    <w:rsid w:val="001F05D0"/>
    <w:rsid w:val="001F212D"/>
    <w:rsid w:val="001F46EB"/>
    <w:rsid w:val="001F75F4"/>
    <w:rsid w:val="0020227E"/>
    <w:rsid w:val="00203D76"/>
    <w:rsid w:val="00203F88"/>
    <w:rsid w:val="002057CC"/>
    <w:rsid w:val="00206C35"/>
    <w:rsid w:val="00206F71"/>
    <w:rsid w:val="002108C3"/>
    <w:rsid w:val="00217D79"/>
    <w:rsid w:val="00222135"/>
    <w:rsid w:val="002221B9"/>
    <w:rsid w:val="00223A93"/>
    <w:rsid w:val="00223D06"/>
    <w:rsid w:val="00226B0C"/>
    <w:rsid w:val="00226CEA"/>
    <w:rsid w:val="0023085D"/>
    <w:rsid w:val="002324FD"/>
    <w:rsid w:val="00233F63"/>
    <w:rsid w:val="00236C0E"/>
    <w:rsid w:val="00237583"/>
    <w:rsid w:val="00246E51"/>
    <w:rsid w:val="002506A3"/>
    <w:rsid w:val="00250827"/>
    <w:rsid w:val="002621A6"/>
    <w:rsid w:val="002621C0"/>
    <w:rsid w:val="00262E76"/>
    <w:rsid w:val="0026395B"/>
    <w:rsid w:val="002639F1"/>
    <w:rsid w:val="00267000"/>
    <w:rsid w:val="0026735C"/>
    <w:rsid w:val="00272581"/>
    <w:rsid w:val="00272E86"/>
    <w:rsid w:val="00276D05"/>
    <w:rsid w:val="00276DEB"/>
    <w:rsid w:val="002808AA"/>
    <w:rsid w:val="00280A03"/>
    <w:rsid w:val="002842F7"/>
    <w:rsid w:val="002857F4"/>
    <w:rsid w:val="00286670"/>
    <w:rsid w:val="00290DD5"/>
    <w:rsid w:val="0029587B"/>
    <w:rsid w:val="00295C54"/>
    <w:rsid w:val="00297BDD"/>
    <w:rsid w:val="00297D0D"/>
    <w:rsid w:val="002A0275"/>
    <w:rsid w:val="002A2F52"/>
    <w:rsid w:val="002A5871"/>
    <w:rsid w:val="002B19BB"/>
    <w:rsid w:val="002B2999"/>
    <w:rsid w:val="002B3435"/>
    <w:rsid w:val="002B423C"/>
    <w:rsid w:val="002B4DA4"/>
    <w:rsid w:val="002B6755"/>
    <w:rsid w:val="002B7686"/>
    <w:rsid w:val="002C1A9D"/>
    <w:rsid w:val="002C555B"/>
    <w:rsid w:val="002C7A6F"/>
    <w:rsid w:val="002D0083"/>
    <w:rsid w:val="002D3C33"/>
    <w:rsid w:val="002D3FCE"/>
    <w:rsid w:val="002D4DF6"/>
    <w:rsid w:val="002D75CC"/>
    <w:rsid w:val="002E04FC"/>
    <w:rsid w:val="002E416E"/>
    <w:rsid w:val="002E4697"/>
    <w:rsid w:val="002E485C"/>
    <w:rsid w:val="002E6850"/>
    <w:rsid w:val="002E69A8"/>
    <w:rsid w:val="002F0664"/>
    <w:rsid w:val="002F1BB2"/>
    <w:rsid w:val="002F28E4"/>
    <w:rsid w:val="002F55B1"/>
    <w:rsid w:val="003009F6"/>
    <w:rsid w:val="00301130"/>
    <w:rsid w:val="00303B1C"/>
    <w:rsid w:val="00312B9C"/>
    <w:rsid w:val="00315604"/>
    <w:rsid w:val="00317BDA"/>
    <w:rsid w:val="003200AB"/>
    <w:rsid w:val="003244FD"/>
    <w:rsid w:val="00331B5C"/>
    <w:rsid w:val="003320C5"/>
    <w:rsid w:val="0033553F"/>
    <w:rsid w:val="00336714"/>
    <w:rsid w:val="00341DC4"/>
    <w:rsid w:val="0034230C"/>
    <w:rsid w:val="003427FA"/>
    <w:rsid w:val="0034447B"/>
    <w:rsid w:val="00345A4E"/>
    <w:rsid w:val="003514BF"/>
    <w:rsid w:val="003669B8"/>
    <w:rsid w:val="00367C0A"/>
    <w:rsid w:val="003732C8"/>
    <w:rsid w:val="0037472D"/>
    <w:rsid w:val="00380D55"/>
    <w:rsid w:val="00383F8C"/>
    <w:rsid w:val="0038733B"/>
    <w:rsid w:val="00391264"/>
    <w:rsid w:val="00391C6D"/>
    <w:rsid w:val="00395530"/>
    <w:rsid w:val="003959B5"/>
    <w:rsid w:val="00396C5C"/>
    <w:rsid w:val="003A05C2"/>
    <w:rsid w:val="003A1660"/>
    <w:rsid w:val="003A25CB"/>
    <w:rsid w:val="003A2850"/>
    <w:rsid w:val="003A2B9D"/>
    <w:rsid w:val="003A5C1F"/>
    <w:rsid w:val="003A6126"/>
    <w:rsid w:val="003B0A00"/>
    <w:rsid w:val="003B1565"/>
    <w:rsid w:val="003B23E9"/>
    <w:rsid w:val="003B39E6"/>
    <w:rsid w:val="003B4015"/>
    <w:rsid w:val="003B4844"/>
    <w:rsid w:val="003B5158"/>
    <w:rsid w:val="003B55D0"/>
    <w:rsid w:val="003B5983"/>
    <w:rsid w:val="003B7096"/>
    <w:rsid w:val="003C0A7C"/>
    <w:rsid w:val="003C0B91"/>
    <w:rsid w:val="003C2B91"/>
    <w:rsid w:val="003C3594"/>
    <w:rsid w:val="003C379C"/>
    <w:rsid w:val="003C6452"/>
    <w:rsid w:val="003D1DFC"/>
    <w:rsid w:val="003D430E"/>
    <w:rsid w:val="003D64D8"/>
    <w:rsid w:val="003D701B"/>
    <w:rsid w:val="003E0733"/>
    <w:rsid w:val="003E0D3E"/>
    <w:rsid w:val="003E11EE"/>
    <w:rsid w:val="003E1CD9"/>
    <w:rsid w:val="003E292E"/>
    <w:rsid w:val="003E2FC9"/>
    <w:rsid w:val="003E45A9"/>
    <w:rsid w:val="003E7CA4"/>
    <w:rsid w:val="003F3EA1"/>
    <w:rsid w:val="003F4CBE"/>
    <w:rsid w:val="003F585E"/>
    <w:rsid w:val="003F5FB6"/>
    <w:rsid w:val="003F6997"/>
    <w:rsid w:val="003F7FD2"/>
    <w:rsid w:val="004002C6"/>
    <w:rsid w:val="00401965"/>
    <w:rsid w:val="00404E4A"/>
    <w:rsid w:val="0040626D"/>
    <w:rsid w:val="00410332"/>
    <w:rsid w:val="0041160D"/>
    <w:rsid w:val="00413C6D"/>
    <w:rsid w:val="00417768"/>
    <w:rsid w:val="00421401"/>
    <w:rsid w:val="00431984"/>
    <w:rsid w:val="00432659"/>
    <w:rsid w:val="00434478"/>
    <w:rsid w:val="00434E5C"/>
    <w:rsid w:val="004364A5"/>
    <w:rsid w:val="00437FC3"/>
    <w:rsid w:val="0044141C"/>
    <w:rsid w:val="00441F60"/>
    <w:rsid w:val="0044250E"/>
    <w:rsid w:val="00443688"/>
    <w:rsid w:val="0044399B"/>
    <w:rsid w:val="00447594"/>
    <w:rsid w:val="00451B11"/>
    <w:rsid w:val="00452227"/>
    <w:rsid w:val="00452B6F"/>
    <w:rsid w:val="004551B4"/>
    <w:rsid w:val="00455547"/>
    <w:rsid w:val="00462945"/>
    <w:rsid w:val="004650DE"/>
    <w:rsid w:val="004650F3"/>
    <w:rsid w:val="00465361"/>
    <w:rsid w:val="00465DCC"/>
    <w:rsid w:val="0046706D"/>
    <w:rsid w:val="00467FF3"/>
    <w:rsid w:val="0047012E"/>
    <w:rsid w:val="004712FF"/>
    <w:rsid w:val="00471D7A"/>
    <w:rsid w:val="0047201D"/>
    <w:rsid w:val="0048158F"/>
    <w:rsid w:val="004828AE"/>
    <w:rsid w:val="004843CE"/>
    <w:rsid w:val="00486BEA"/>
    <w:rsid w:val="004923CD"/>
    <w:rsid w:val="004935EF"/>
    <w:rsid w:val="00495DC3"/>
    <w:rsid w:val="004A2E75"/>
    <w:rsid w:val="004A304D"/>
    <w:rsid w:val="004A48D5"/>
    <w:rsid w:val="004A6AFA"/>
    <w:rsid w:val="004A6B3D"/>
    <w:rsid w:val="004B278A"/>
    <w:rsid w:val="004B310A"/>
    <w:rsid w:val="004B7D64"/>
    <w:rsid w:val="004C6EAB"/>
    <w:rsid w:val="004D1C17"/>
    <w:rsid w:val="004D296B"/>
    <w:rsid w:val="004D52D8"/>
    <w:rsid w:val="004D5B37"/>
    <w:rsid w:val="004E0178"/>
    <w:rsid w:val="004E27F8"/>
    <w:rsid w:val="004E4315"/>
    <w:rsid w:val="004E4741"/>
    <w:rsid w:val="004F05F1"/>
    <w:rsid w:val="004F2C84"/>
    <w:rsid w:val="004F5C0B"/>
    <w:rsid w:val="004F6417"/>
    <w:rsid w:val="00502E48"/>
    <w:rsid w:val="00503107"/>
    <w:rsid w:val="0050388D"/>
    <w:rsid w:val="00511F17"/>
    <w:rsid w:val="00512843"/>
    <w:rsid w:val="005151A9"/>
    <w:rsid w:val="0051676E"/>
    <w:rsid w:val="00517C07"/>
    <w:rsid w:val="00520F70"/>
    <w:rsid w:val="0052417A"/>
    <w:rsid w:val="00524337"/>
    <w:rsid w:val="00526A6C"/>
    <w:rsid w:val="0052726A"/>
    <w:rsid w:val="00527F55"/>
    <w:rsid w:val="00530DD3"/>
    <w:rsid w:val="00531D70"/>
    <w:rsid w:val="00532C0E"/>
    <w:rsid w:val="005338C0"/>
    <w:rsid w:val="00535D5C"/>
    <w:rsid w:val="00536464"/>
    <w:rsid w:val="00540BD3"/>
    <w:rsid w:val="00542F14"/>
    <w:rsid w:val="005456F5"/>
    <w:rsid w:val="00546911"/>
    <w:rsid w:val="005475F8"/>
    <w:rsid w:val="005505FE"/>
    <w:rsid w:val="005511B4"/>
    <w:rsid w:val="005526A0"/>
    <w:rsid w:val="005546C0"/>
    <w:rsid w:val="005548FB"/>
    <w:rsid w:val="0055605C"/>
    <w:rsid w:val="00560DE8"/>
    <w:rsid w:val="00561B0C"/>
    <w:rsid w:val="0056229A"/>
    <w:rsid w:val="005624AA"/>
    <w:rsid w:val="005641A3"/>
    <w:rsid w:val="0056427E"/>
    <w:rsid w:val="0056719A"/>
    <w:rsid w:val="00574640"/>
    <w:rsid w:val="00577881"/>
    <w:rsid w:val="00577EF8"/>
    <w:rsid w:val="005803E1"/>
    <w:rsid w:val="00583E7A"/>
    <w:rsid w:val="00584CAE"/>
    <w:rsid w:val="0058688D"/>
    <w:rsid w:val="00587529"/>
    <w:rsid w:val="00593B97"/>
    <w:rsid w:val="00597FEF"/>
    <w:rsid w:val="005A0403"/>
    <w:rsid w:val="005A71BC"/>
    <w:rsid w:val="005A765A"/>
    <w:rsid w:val="005B024B"/>
    <w:rsid w:val="005B1163"/>
    <w:rsid w:val="005B3608"/>
    <w:rsid w:val="005B4E9B"/>
    <w:rsid w:val="005B5167"/>
    <w:rsid w:val="005B59E9"/>
    <w:rsid w:val="005B6364"/>
    <w:rsid w:val="005B7922"/>
    <w:rsid w:val="005C2640"/>
    <w:rsid w:val="005C3119"/>
    <w:rsid w:val="005C346E"/>
    <w:rsid w:val="005C4828"/>
    <w:rsid w:val="005D0F0D"/>
    <w:rsid w:val="005D270F"/>
    <w:rsid w:val="005D2D07"/>
    <w:rsid w:val="005D7005"/>
    <w:rsid w:val="005D7696"/>
    <w:rsid w:val="005D7F67"/>
    <w:rsid w:val="005E4B1E"/>
    <w:rsid w:val="005F16BA"/>
    <w:rsid w:val="005F1CA9"/>
    <w:rsid w:val="005F4E7B"/>
    <w:rsid w:val="005F50A7"/>
    <w:rsid w:val="005F78E4"/>
    <w:rsid w:val="005F7CB1"/>
    <w:rsid w:val="00602C89"/>
    <w:rsid w:val="00605CEF"/>
    <w:rsid w:val="00605E7F"/>
    <w:rsid w:val="00607082"/>
    <w:rsid w:val="00620095"/>
    <w:rsid w:val="00622E5A"/>
    <w:rsid w:val="00623721"/>
    <w:rsid w:val="00624D8A"/>
    <w:rsid w:val="00632B57"/>
    <w:rsid w:val="00633568"/>
    <w:rsid w:val="0063424C"/>
    <w:rsid w:val="006346D0"/>
    <w:rsid w:val="00635011"/>
    <w:rsid w:val="006363FC"/>
    <w:rsid w:val="00636A9E"/>
    <w:rsid w:val="0063764E"/>
    <w:rsid w:val="00637D0E"/>
    <w:rsid w:val="006417F7"/>
    <w:rsid w:val="00642AF5"/>
    <w:rsid w:val="00646B78"/>
    <w:rsid w:val="00647856"/>
    <w:rsid w:val="0066018E"/>
    <w:rsid w:val="0066065E"/>
    <w:rsid w:val="00660B25"/>
    <w:rsid w:val="0066159A"/>
    <w:rsid w:val="0066490E"/>
    <w:rsid w:val="0067207F"/>
    <w:rsid w:val="00672EDF"/>
    <w:rsid w:val="0067613E"/>
    <w:rsid w:val="0067700A"/>
    <w:rsid w:val="00677600"/>
    <w:rsid w:val="006814AD"/>
    <w:rsid w:val="00682373"/>
    <w:rsid w:val="0068262E"/>
    <w:rsid w:val="00686F4A"/>
    <w:rsid w:val="00691479"/>
    <w:rsid w:val="00691E07"/>
    <w:rsid w:val="006952B5"/>
    <w:rsid w:val="0069576D"/>
    <w:rsid w:val="006974FF"/>
    <w:rsid w:val="006A1B6A"/>
    <w:rsid w:val="006A3F40"/>
    <w:rsid w:val="006A4D04"/>
    <w:rsid w:val="006A5EE7"/>
    <w:rsid w:val="006B025F"/>
    <w:rsid w:val="006B3041"/>
    <w:rsid w:val="006B6DC7"/>
    <w:rsid w:val="006C21DA"/>
    <w:rsid w:val="006C278C"/>
    <w:rsid w:val="006C6573"/>
    <w:rsid w:val="006C7EEF"/>
    <w:rsid w:val="006D0628"/>
    <w:rsid w:val="006D1837"/>
    <w:rsid w:val="006D39C5"/>
    <w:rsid w:val="006D4C14"/>
    <w:rsid w:val="006D5487"/>
    <w:rsid w:val="006D6C04"/>
    <w:rsid w:val="006D70AE"/>
    <w:rsid w:val="006E1116"/>
    <w:rsid w:val="006E2E17"/>
    <w:rsid w:val="006F01BF"/>
    <w:rsid w:val="006F1F45"/>
    <w:rsid w:val="006F4CA1"/>
    <w:rsid w:val="006F53C2"/>
    <w:rsid w:val="006F78FC"/>
    <w:rsid w:val="006F7BE0"/>
    <w:rsid w:val="0070266D"/>
    <w:rsid w:val="00702935"/>
    <w:rsid w:val="00702D4D"/>
    <w:rsid w:val="00704165"/>
    <w:rsid w:val="0070755B"/>
    <w:rsid w:val="00711824"/>
    <w:rsid w:val="007138BE"/>
    <w:rsid w:val="00713C0F"/>
    <w:rsid w:val="00713E2C"/>
    <w:rsid w:val="00714691"/>
    <w:rsid w:val="00714A62"/>
    <w:rsid w:val="00717814"/>
    <w:rsid w:val="00717859"/>
    <w:rsid w:val="007178AE"/>
    <w:rsid w:val="00717CF9"/>
    <w:rsid w:val="007209FC"/>
    <w:rsid w:val="007215A2"/>
    <w:rsid w:val="00726315"/>
    <w:rsid w:val="00732A2E"/>
    <w:rsid w:val="00733780"/>
    <w:rsid w:val="0073539C"/>
    <w:rsid w:val="00736AD3"/>
    <w:rsid w:val="00740317"/>
    <w:rsid w:val="0074182B"/>
    <w:rsid w:val="00743175"/>
    <w:rsid w:val="00743524"/>
    <w:rsid w:val="00744853"/>
    <w:rsid w:val="007469CB"/>
    <w:rsid w:val="007500DF"/>
    <w:rsid w:val="0075552D"/>
    <w:rsid w:val="00755567"/>
    <w:rsid w:val="007560D2"/>
    <w:rsid w:val="0076139E"/>
    <w:rsid w:val="00762B46"/>
    <w:rsid w:val="00763D5E"/>
    <w:rsid w:val="00766516"/>
    <w:rsid w:val="00767B3D"/>
    <w:rsid w:val="00767EA6"/>
    <w:rsid w:val="0077496C"/>
    <w:rsid w:val="007751F6"/>
    <w:rsid w:val="007759CA"/>
    <w:rsid w:val="00777A94"/>
    <w:rsid w:val="00781B20"/>
    <w:rsid w:val="007844A1"/>
    <w:rsid w:val="00784E21"/>
    <w:rsid w:val="007855AB"/>
    <w:rsid w:val="00787B5B"/>
    <w:rsid w:val="00787D88"/>
    <w:rsid w:val="007910DC"/>
    <w:rsid w:val="00791C2B"/>
    <w:rsid w:val="00792074"/>
    <w:rsid w:val="0079218B"/>
    <w:rsid w:val="007966D8"/>
    <w:rsid w:val="007A07A9"/>
    <w:rsid w:val="007A4498"/>
    <w:rsid w:val="007A4718"/>
    <w:rsid w:val="007B0A06"/>
    <w:rsid w:val="007B4DEE"/>
    <w:rsid w:val="007B6B62"/>
    <w:rsid w:val="007B7022"/>
    <w:rsid w:val="007B78F9"/>
    <w:rsid w:val="007B7A95"/>
    <w:rsid w:val="007C1FF5"/>
    <w:rsid w:val="007C3991"/>
    <w:rsid w:val="007C3A70"/>
    <w:rsid w:val="007C43B0"/>
    <w:rsid w:val="007C4F01"/>
    <w:rsid w:val="007D594D"/>
    <w:rsid w:val="007D739E"/>
    <w:rsid w:val="007D7A49"/>
    <w:rsid w:val="007E23F1"/>
    <w:rsid w:val="007E48D2"/>
    <w:rsid w:val="007E60C9"/>
    <w:rsid w:val="007F016D"/>
    <w:rsid w:val="007F1DFD"/>
    <w:rsid w:val="007F4B6E"/>
    <w:rsid w:val="007F4D16"/>
    <w:rsid w:val="007F5299"/>
    <w:rsid w:val="008007A1"/>
    <w:rsid w:val="00801957"/>
    <w:rsid w:val="00803639"/>
    <w:rsid w:val="00806B41"/>
    <w:rsid w:val="008070F5"/>
    <w:rsid w:val="008116EF"/>
    <w:rsid w:val="008132F5"/>
    <w:rsid w:val="00813F09"/>
    <w:rsid w:val="00813FA6"/>
    <w:rsid w:val="00814B05"/>
    <w:rsid w:val="00816C29"/>
    <w:rsid w:val="00820C8D"/>
    <w:rsid w:val="00823BB5"/>
    <w:rsid w:val="00824194"/>
    <w:rsid w:val="00825ABA"/>
    <w:rsid w:val="00827EFA"/>
    <w:rsid w:val="00831F46"/>
    <w:rsid w:val="0083535B"/>
    <w:rsid w:val="00836031"/>
    <w:rsid w:val="008374A9"/>
    <w:rsid w:val="00840F7F"/>
    <w:rsid w:val="008423CC"/>
    <w:rsid w:val="00842914"/>
    <w:rsid w:val="008436AD"/>
    <w:rsid w:val="008457E0"/>
    <w:rsid w:val="00846873"/>
    <w:rsid w:val="008501D1"/>
    <w:rsid w:val="008501FB"/>
    <w:rsid w:val="008551AC"/>
    <w:rsid w:val="0085632D"/>
    <w:rsid w:val="00861BC7"/>
    <w:rsid w:val="00862DE2"/>
    <w:rsid w:val="00866F26"/>
    <w:rsid w:val="00867F6D"/>
    <w:rsid w:val="00872019"/>
    <w:rsid w:val="008736A5"/>
    <w:rsid w:val="008739DC"/>
    <w:rsid w:val="00874690"/>
    <w:rsid w:val="00874C04"/>
    <w:rsid w:val="00875076"/>
    <w:rsid w:val="008807A2"/>
    <w:rsid w:val="00880986"/>
    <w:rsid w:val="008832CF"/>
    <w:rsid w:val="00883DBF"/>
    <w:rsid w:val="00886B5E"/>
    <w:rsid w:val="00887378"/>
    <w:rsid w:val="00887921"/>
    <w:rsid w:val="0089091D"/>
    <w:rsid w:val="0089166A"/>
    <w:rsid w:val="00892032"/>
    <w:rsid w:val="0089388F"/>
    <w:rsid w:val="00896880"/>
    <w:rsid w:val="00897A2C"/>
    <w:rsid w:val="008A1792"/>
    <w:rsid w:val="008A270D"/>
    <w:rsid w:val="008A36DE"/>
    <w:rsid w:val="008A5950"/>
    <w:rsid w:val="008B2420"/>
    <w:rsid w:val="008B25A8"/>
    <w:rsid w:val="008B52CB"/>
    <w:rsid w:val="008B5F3E"/>
    <w:rsid w:val="008B6755"/>
    <w:rsid w:val="008B7A26"/>
    <w:rsid w:val="008C1936"/>
    <w:rsid w:val="008C5D24"/>
    <w:rsid w:val="008D13AA"/>
    <w:rsid w:val="008D3A6B"/>
    <w:rsid w:val="008D6254"/>
    <w:rsid w:val="008D7498"/>
    <w:rsid w:val="008D7C5C"/>
    <w:rsid w:val="008E3E67"/>
    <w:rsid w:val="008F0D5F"/>
    <w:rsid w:val="008F15B5"/>
    <w:rsid w:val="008F4D83"/>
    <w:rsid w:val="008F5CE4"/>
    <w:rsid w:val="008F5D6A"/>
    <w:rsid w:val="008F6A80"/>
    <w:rsid w:val="008F7966"/>
    <w:rsid w:val="0090236C"/>
    <w:rsid w:val="00904D08"/>
    <w:rsid w:val="00905808"/>
    <w:rsid w:val="009102AF"/>
    <w:rsid w:val="00910321"/>
    <w:rsid w:val="009122CD"/>
    <w:rsid w:val="009126F5"/>
    <w:rsid w:val="00914E1A"/>
    <w:rsid w:val="00914E3F"/>
    <w:rsid w:val="009157DB"/>
    <w:rsid w:val="00916478"/>
    <w:rsid w:val="00916B27"/>
    <w:rsid w:val="0092005A"/>
    <w:rsid w:val="009207B1"/>
    <w:rsid w:val="00922E61"/>
    <w:rsid w:val="00924B6B"/>
    <w:rsid w:val="009260F3"/>
    <w:rsid w:val="0092624F"/>
    <w:rsid w:val="0092703C"/>
    <w:rsid w:val="00927DE3"/>
    <w:rsid w:val="009314CF"/>
    <w:rsid w:val="00932497"/>
    <w:rsid w:val="00941402"/>
    <w:rsid w:val="00941C8D"/>
    <w:rsid w:val="009426B6"/>
    <w:rsid w:val="00943BD1"/>
    <w:rsid w:val="0094503B"/>
    <w:rsid w:val="0094781D"/>
    <w:rsid w:val="009559AC"/>
    <w:rsid w:val="00956668"/>
    <w:rsid w:val="00957B01"/>
    <w:rsid w:val="0096054A"/>
    <w:rsid w:val="00960643"/>
    <w:rsid w:val="00963228"/>
    <w:rsid w:val="0096406B"/>
    <w:rsid w:val="00965F18"/>
    <w:rsid w:val="009710D3"/>
    <w:rsid w:val="00971AA6"/>
    <w:rsid w:val="00971B48"/>
    <w:rsid w:val="009722C9"/>
    <w:rsid w:val="009723DD"/>
    <w:rsid w:val="00972FB9"/>
    <w:rsid w:val="00974CEE"/>
    <w:rsid w:val="009774D1"/>
    <w:rsid w:val="00981DA8"/>
    <w:rsid w:val="00985841"/>
    <w:rsid w:val="009900CE"/>
    <w:rsid w:val="00991023"/>
    <w:rsid w:val="00991F26"/>
    <w:rsid w:val="00993D87"/>
    <w:rsid w:val="009A3433"/>
    <w:rsid w:val="009A4811"/>
    <w:rsid w:val="009A6928"/>
    <w:rsid w:val="009A722B"/>
    <w:rsid w:val="009B0510"/>
    <w:rsid w:val="009B2AF3"/>
    <w:rsid w:val="009B3D5A"/>
    <w:rsid w:val="009B3FD1"/>
    <w:rsid w:val="009B54E7"/>
    <w:rsid w:val="009B7FC7"/>
    <w:rsid w:val="009C2EAF"/>
    <w:rsid w:val="009C32F6"/>
    <w:rsid w:val="009C648B"/>
    <w:rsid w:val="009C6666"/>
    <w:rsid w:val="009C68D6"/>
    <w:rsid w:val="009C6AE4"/>
    <w:rsid w:val="009C7742"/>
    <w:rsid w:val="009D0551"/>
    <w:rsid w:val="009D0B8C"/>
    <w:rsid w:val="009D2A7E"/>
    <w:rsid w:val="009D39DB"/>
    <w:rsid w:val="009D7023"/>
    <w:rsid w:val="009D705D"/>
    <w:rsid w:val="009D7BF8"/>
    <w:rsid w:val="009E1CB3"/>
    <w:rsid w:val="009E3AC5"/>
    <w:rsid w:val="009E423B"/>
    <w:rsid w:val="009E78D6"/>
    <w:rsid w:val="009F01C4"/>
    <w:rsid w:val="009F0742"/>
    <w:rsid w:val="009F0DE8"/>
    <w:rsid w:val="009F0EE2"/>
    <w:rsid w:val="009F2365"/>
    <w:rsid w:val="009F3DB1"/>
    <w:rsid w:val="00A00E56"/>
    <w:rsid w:val="00A029FE"/>
    <w:rsid w:val="00A06033"/>
    <w:rsid w:val="00A070BE"/>
    <w:rsid w:val="00A12BDD"/>
    <w:rsid w:val="00A132F6"/>
    <w:rsid w:val="00A17216"/>
    <w:rsid w:val="00A174AB"/>
    <w:rsid w:val="00A20109"/>
    <w:rsid w:val="00A20342"/>
    <w:rsid w:val="00A267CB"/>
    <w:rsid w:val="00A27D7D"/>
    <w:rsid w:val="00A31C82"/>
    <w:rsid w:val="00A31F6C"/>
    <w:rsid w:val="00A32379"/>
    <w:rsid w:val="00A34133"/>
    <w:rsid w:val="00A41440"/>
    <w:rsid w:val="00A43CC2"/>
    <w:rsid w:val="00A457A5"/>
    <w:rsid w:val="00A45A27"/>
    <w:rsid w:val="00A470FC"/>
    <w:rsid w:val="00A521C8"/>
    <w:rsid w:val="00A539A9"/>
    <w:rsid w:val="00A53F10"/>
    <w:rsid w:val="00A5471F"/>
    <w:rsid w:val="00A54FB7"/>
    <w:rsid w:val="00A57CE5"/>
    <w:rsid w:val="00A62C67"/>
    <w:rsid w:val="00A72831"/>
    <w:rsid w:val="00A77AF5"/>
    <w:rsid w:val="00A802EA"/>
    <w:rsid w:val="00A81D69"/>
    <w:rsid w:val="00A845C4"/>
    <w:rsid w:val="00A87E4E"/>
    <w:rsid w:val="00A9318E"/>
    <w:rsid w:val="00A9414E"/>
    <w:rsid w:val="00A95261"/>
    <w:rsid w:val="00A954A3"/>
    <w:rsid w:val="00A95F9F"/>
    <w:rsid w:val="00A963CA"/>
    <w:rsid w:val="00A96A91"/>
    <w:rsid w:val="00AA0E10"/>
    <w:rsid w:val="00AA331E"/>
    <w:rsid w:val="00AA39FA"/>
    <w:rsid w:val="00AA41A6"/>
    <w:rsid w:val="00AA4AD4"/>
    <w:rsid w:val="00AB365A"/>
    <w:rsid w:val="00AB4101"/>
    <w:rsid w:val="00AB7EE5"/>
    <w:rsid w:val="00AC5847"/>
    <w:rsid w:val="00AC5868"/>
    <w:rsid w:val="00AC5C45"/>
    <w:rsid w:val="00AC5FE4"/>
    <w:rsid w:val="00AC7486"/>
    <w:rsid w:val="00AD3CDD"/>
    <w:rsid w:val="00AD602B"/>
    <w:rsid w:val="00AD61BB"/>
    <w:rsid w:val="00AD7F9C"/>
    <w:rsid w:val="00AE0B92"/>
    <w:rsid w:val="00AE1127"/>
    <w:rsid w:val="00AE1B66"/>
    <w:rsid w:val="00AE34C8"/>
    <w:rsid w:val="00AE4E9C"/>
    <w:rsid w:val="00AE645B"/>
    <w:rsid w:val="00AE67C3"/>
    <w:rsid w:val="00AF3DF0"/>
    <w:rsid w:val="00AF6F15"/>
    <w:rsid w:val="00B03A8D"/>
    <w:rsid w:val="00B03DFA"/>
    <w:rsid w:val="00B041F2"/>
    <w:rsid w:val="00B04617"/>
    <w:rsid w:val="00B06049"/>
    <w:rsid w:val="00B073E2"/>
    <w:rsid w:val="00B108D5"/>
    <w:rsid w:val="00B179DA"/>
    <w:rsid w:val="00B20FD3"/>
    <w:rsid w:val="00B2112B"/>
    <w:rsid w:val="00B23E5D"/>
    <w:rsid w:val="00B26302"/>
    <w:rsid w:val="00B26D83"/>
    <w:rsid w:val="00B27AE2"/>
    <w:rsid w:val="00B31A2B"/>
    <w:rsid w:val="00B36D18"/>
    <w:rsid w:val="00B376B9"/>
    <w:rsid w:val="00B41C8C"/>
    <w:rsid w:val="00B42288"/>
    <w:rsid w:val="00B44B55"/>
    <w:rsid w:val="00B4668C"/>
    <w:rsid w:val="00B51381"/>
    <w:rsid w:val="00B517A2"/>
    <w:rsid w:val="00B51DBA"/>
    <w:rsid w:val="00B5374D"/>
    <w:rsid w:val="00B611BF"/>
    <w:rsid w:val="00B6122E"/>
    <w:rsid w:val="00B64F94"/>
    <w:rsid w:val="00B670D7"/>
    <w:rsid w:val="00B701D0"/>
    <w:rsid w:val="00B703C7"/>
    <w:rsid w:val="00B70733"/>
    <w:rsid w:val="00B71638"/>
    <w:rsid w:val="00B72C04"/>
    <w:rsid w:val="00B7382D"/>
    <w:rsid w:val="00B7498B"/>
    <w:rsid w:val="00B7674E"/>
    <w:rsid w:val="00B86840"/>
    <w:rsid w:val="00B9006C"/>
    <w:rsid w:val="00B90D9F"/>
    <w:rsid w:val="00B940BA"/>
    <w:rsid w:val="00B94EC6"/>
    <w:rsid w:val="00B95E65"/>
    <w:rsid w:val="00B97C2D"/>
    <w:rsid w:val="00BA0A75"/>
    <w:rsid w:val="00BA3518"/>
    <w:rsid w:val="00BA488C"/>
    <w:rsid w:val="00BA4AF7"/>
    <w:rsid w:val="00BA513E"/>
    <w:rsid w:val="00BB05EC"/>
    <w:rsid w:val="00BB0C4E"/>
    <w:rsid w:val="00BB2FF0"/>
    <w:rsid w:val="00BB5B63"/>
    <w:rsid w:val="00BC1BBE"/>
    <w:rsid w:val="00BC2380"/>
    <w:rsid w:val="00BC3E1A"/>
    <w:rsid w:val="00BC44A0"/>
    <w:rsid w:val="00BC6242"/>
    <w:rsid w:val="00BC6CAB"/>
    <w:rsid w:val="00BC6E4C"/>
    <w:rsid w:val="00BD00AA"/>
    <w:rsid w:val="00BD0CB9"/>
    <w:rsid w:val="00BD16CE"/>
    <w:rsid w:val="00BD457D"/>
    <w:rsid w:val="00BE19AC"/>
    <w:rsid w:val="00BE1E2F"/>
    <w:rsid w:val="00BE23B7"/>
    <w:rsid w:val="00BE3597"/>
    <w:rsid w:val="00BE3659"/>
    <w:rsid w:val="00BE3A7A"/>
    <w:rsid w:val="00BE4A02"/>
    <w:rsid w:val="00BE722C"/>
    <w:rsid w:val="00BF23AE"/>
    <w:rsid w:val="00BF2F1F"/>
    <w:rsid w:val="00BF42EF"/>
    <w:rsid w:val="00BF4CDD"/>
    <w:rsid w:val="00BF74F1"/>
    <w:rsid w:val="00C00E1F"/>
    <w:rsid w:val="00C00F7A"/>
    <w:rsid w:val="00C0102F"/>
    <w:rsid w:val="00C106B3"/>
    <w:rsid w:val="00C13BE9"/>
    <w:rsid w:val="00C13C6E"/>
    <w:rsid w:val="00C14326"/>
    <w:rsid w:val="00C178D8"/>
    <w:rsid w:val="00C17C11"/>
    <w:rsid w:val="00C2161D"/>
    <w:rsid w:val="00C23BC5"/>
    <w:rsid w:val="00C2581E"/>
    <w:rsid w:val="00C26704"/>
    <w:rsid w:val="00C2682A"/>
    <w:rsid w:val="00C271FC"/>
    <w:rsid w:val="00C311A1"/>
    <w:rsid w:val="00C36F1B"/>
    <w:rsid w:val="00C41232"/>
    <w:rsid w:val="00C415D6"/>
    <w:rsid w:val="00C45954"/>
    <w:rsid w:val="00C45CB7"/>
    <w:rsid w:val="00C52021"/>
    <w:rsid w:val="00C52192"/>
    <w:rsid w:val="00C53236"/>
    <w:rsid w:val="00C54700"/>
    <w:rsid w:val="00C57019"/>
    <w:rsid w:val="00C7050B"/>
    <w:rsid w:val="00C742C8"/>
    <w:rsid w:val="00C81A99"/>
    <w:rsid w:val="00C8208E"/>
    <w:rsid w:val="00C86A81"/>
    <w:rsid w:val="00C87DD6"/>
    <w:rsid w:val="00C92131"/>
    <w:rsid w:val="00C95BEA"/>
    <w:rsid w:val="00C97394"/>
    <w:rsid w:val="00C9749F"/>
    <w:rsid w:val="00CA0F34"/>
    <w:rsid w:val="00CA142A"/>
    <w:rsid w:val="00CA2200"/>
    <w:rsid w:val="00CA436A"/>
    <w:rsid w:val="00CA5F26"/>
    <w:rsid w:val="00CA7CDB"/>
    <w:rsid w:val="00CB0775"/>
    <w:rsid w:val="00CB2D96"/>
    <w:rsid w:val="00CB54B1"/>
    <w:rsid w:val="00CB69CA"/>
    <w:rsid w:val="00CC2237"/>
    <w:rsid w:val="00CC3662"/>
    <w:rsid w:val="00CC5FE6"/>
    <w:rsid w:val="00CC7521"/>
    <w:rsid w:val="00CC7A9E"/>
    <w:rsid w:val="00CD1427"/>
    <w:rsid w:val="00CD3DCF"/>
    <w:rsid w:val="00CD4E47"/>
    <w:rsid w:val="00CD5891"/>
    <w:rsid w:val="00CD5D9D"/>
    <w:rsid w:val="00CD735A"/>
    <w:rsid w:val="00CE3993"/>
    <w:rsid w:val="00CE6A46"/>
    <w:rsid w:val="00CF0A2F"/>
    <w:rsid w:val="00CF2B40"/>
    <w:rsid w:val="00CF6757"/>
    <w:rsid w:val="00D00302"/>
    <w:rsid w:val="00D012D1"/>
    <w:rsid w:val="00D03FCF"/>
    <w:rsid w:val="00D07450"/>
    <w:rsid w:val="00D113B5"/>
    <w:rsid w:val="00D11CF3"/>
    <w:rsid w:val="00D12084"/>
    <w:rsid w:val="00D12577"/>
    <w:rsid w:val="00D130CE"/>
    <w:rsid w:val="00D179DA"/>
    <w:rsid w:val="00D17DDC"/>
    <w:rsid w:val="00D17F89"/>
    <w:rsid w:val="00D2157D"/>
    <w:rsid w:val="00D25483"/>
    <w:rsid w:val="00D25C74"/>
    <w:rsid w:val="00D26715"/>
    <w:rsid w:val="00D30E35"/>
    <w:rsid w:val="00D33420"/>
    <w:rsid w:val="00D33508"/>
    <w:rsid w:val="00D4259D"/>
    <w:rsid w:val="00D455BF"/>
    <w:rsid w:val="00D45CC5"/>
    <w:rsid w:val="00D45E92"/>
    <w:rsid w:val="00D51576"/>
    <w:rsid w:val="00D52A49"/>
    <w:rsid w:val="00D54A4E"/>
    <w:rsid w:val="00D55E98"/>
    <w:rsid w:val="00D566BD"/>
    <w:rsid w:val="00D60378"/>
    <w:rsid w:val="00D6238E"/>
    <w:rsid w:val="00D6502B"/>
    <w:rsid w:val="00D65645"/>
    <w:rsid w:val="00D65E02"/>
    <w:rsid w:val="00D67E98"/>
    <w:rsid w:val="00D73FFA"/>
    <w:rsid w:val="00D74189"/>
    <w:rsid w:val="00D7426E"/>
    <w:rsid w:val="00D75826"/>
    <w:rsid w:val="00D758F0"/>
    <w:rsid w:val="00D7643C"/>
    <w:rsid w:val="00D7704A"/>
    <w:rsid w:val="00D8129F"/>
    <w:rsid w:val="00D82923"/>
    <w:rsid w:val="00D903DB"/>
    <w:rsid w:val="00D92C54"/>
    <w:rsid w:val="00D94880"/>
    <w:rsid w:val="00D96824"/>
    <w:rsid w:val="00DA0D58"/>
    <w:rsid w:val="00DA0FC0"/>
    <w:rsid w:val="00DA164A"/>
    <w:rsid w:val="00DA2894"/>
    <w:rsid w:val="00DA5FF2"/>
    <w:rsid w:val="00DA7AFA"/>
    <w:rsid w:val="00DB21A1"/>
    <w:rsid w:val="00DB2997"/>
    <w:rsid w:val="00DB3B46"/>
    <w:rsid w:val="00DB492F"/>
    <w:rsid w:val="00DB5937"/>
    <w:rsid w:val="00DB63F0"/>
    <w:rsid w:val="00DB74EF"/>
    <w:rsid w:val="00DC28D0"/>
    <w:rsid w:val="00DC318D"/>
    <w:rsid w:val="00DC4173"/>
    <w:rsid w:val="00DC5C73"/>
    <w:rsid w:val="00DC7BB7"/>
    <w:rsid w:val="00DD08D6"/>
    <w:rsid w:val="00DD1290"/>
    <w:rsid w:val="00DD1AFE"/>
    <w:rsid w:val="00DD318A"/>
    <w:rsid w:val="00DE064A"/>
    <w:rsid w:val="00DE11E2"/>
    <w:rsid w:val="00DE2556"/>
    <w:rsid w:val="00DE26D0"/>
    <w:rsid w:val="00DE39AC"/>
    <w:rsid w:val="00DE7BC9"/>
    <w:rsid w:val="00DF04FB"/>
    <w:rsid w:val="00DF0619"/>
    <w:rsid w:val="00DF301E"/>
    <w:rsid w:val="00DF3D97"/>
    <w:rsid w:val="00DF5B62"/>
    <w:rsid w:val="00E06861"/>
    <w:rsid w:val="00E06E7D"/>
    <w:rsid w:val="00E07B2A"/>
    <w:rsid w:val="00E16648"/>
    <w:rsid w:val="00E1707F"/>
    <w:rsid w:val="00E17BA4"/>
    <w:rsid w:val="00E21B14"/>
    <w:rsid w:val="00E230A0"/>
    <w:rsid w:val="00E23C40"/>
    <w:rsid w:val="00E24263"/>
    <w:rsid w:val="00E24475"/>
    <w:rsid w:val="00E318FD"/>
    <w:rsid w:val="00E32EE4"/>
    <w:rsid w:val="00E33264"/>
    <w:rsid w:val="00E3381E"/>
    <w:rsid w:val="00E44A7A"/>
    <w:rsid w:val="00E45DD5"/>
    <w:rsid w:val="00E466C1"/>
    <w:rsid w:val="00E51C48"/>
    <w:rsid w:val="00E524D9"/>
    <w:rsid w:val="00E54CCC"/>
    <w:rsid w:val="00E610CA"/>
    <w:rsid w:val="00E63325"/>
    <w:rsid w:val="00E6666F"/>
    <w:rsid w:val="00E66979"/>
    <w:rsid w:val="00E675E4"/>
    <w:rsid w:val="00E67622"/>
    <w:rsid w:val="00E73699"/>
    <w:rsid w:val="00E752C5"/>
    <w:rsid w:val="00E75C73"/>
    <w:rsid w:val="00E80B22"/>
    <w:rsid w:val="00E833F4"/>
    <w:rsid w:val="00E83D6B"/>
    <w:rsid w:val="00E86721"/>
    <w:rsid w:val="00E904BA"/>
    <w:rsid w:val="00E913DE"/>
    <w:rsid w:val="00E92DA4"/>
    <w:rsid w:val="00E93197"/>
    <w:rsid w:val="00E95384"/>
    <w:rsid w:val="00E95591"/>
    <w:rsid w:val="00E965EB"/>
    <w:rsid w:val="00E96DC9"/>
    <w:rsid w:val="00EA1B93"/>
    <w:rsid w:val="00EA29D4"/>
    <w:rsid w:val="00EA4136"/>
    <w:rsid w:val="00EA665B"/>
    <w:rsid w:val="00EA6E33"/>
    <w:rsid w:val="00EA775E"/>
    <w:rsid w:val="00EB0929"/>
    <w:rsid w:val="00EB28B7"/>
    <w:rsid w:val="00EB295F"/>
    <w:rsid w:val="00EB3524"/>
    <w:rsid w:val="00EB3DDD"/>
    <w:rsid w:val="00EB5635"/>
    <w:rsid w:val="00EB7DEC"/>
    <w:rsid w:val="00EC0AA9"/>
    <w:rsid w:val="00EC0B1A"/>
    <w:rsid w:val="00EC4220"/>
    <w:rsid w:val="00EC4C38"/>
    <w:rsid w:val="00EC5199"/>
    <w:rsid w:val="00ED10A5"/>
    <w:rsid w:val="00ED20CD"/>
    <w:rsid w:val="00ED38DE"/>
    <w:rsid w:val="00ED51DE"/>
    <w:rsid w:val="00ED62F7"/>
    <w:rsid w:val="00ED7ED7"/>
    <w:rsid w:val="00EE562B"/>
    <w:rsid w:val="00EF0CD1"/>
    <w:rsid w:val="00EF3E53"/>
    <w:rsid w:val="00EF4312"/>
    <w:rsid w:val="00EF4447"/>
    <w:rsid w:val="00EF5625"/>
    <w:rsid w:val="00EF5BB6"/>
    <w:rsid w:val="00F03D6D"/>
    <w:rsid w:val="00F03DE5"/>
    <w:rsid w:val="00F0484F"/>
    <w:rsid w:val="00F049B4"/>
    <w:rsid w:val="00F05C9B"/>
    <w:rsid w:val="00F1132A"/>
    <w:rsid w:val="00F11920"/>
    <w:rsid w:val="00F16134"/>
    <w:rsid w:val="00F24BCB"/>
    <w:rsid w:val="00F32695"/>
    <w:rsid w:val="00F32C40"/>
    <w:rsid w:val="00F3318E"/>
    <w:rsid w:val="00F33478"/>
    <w:rsid w:val="00F350B9"/>
    <w:rsid w:val="00F36C08"/>
    <w:rsid w:val="00F41CFD"/>
    <w:rsid w:val="00F42616"/>
    <w:rsid w:val="00F4316D"/>
    <w:rsid w:val="00F43BF5"/>
    <w:rsid w:val="00F45B59"/>
    <w:rsid w:val="00F462CC"/>
    <w:rsid w:val="00F50348"/>
    <w:rsid w:val="00F5264A"/>
    <w:rsid w:val="00F538E7"/>
    <w:rsid w:val="00F5477A"/>
    <w:rsid w:val="00F55994"/>
    <w:rsid w:val="00F55B3A"/>
    <w:rsid w:val="00F5675D"/>
    <w:rsid w:val="00F64AAF"/>
    <w:rsid w:val="00F65ADE"/>
    <w:rsid w:val="00F70D46"/>
    <w:rsid w:val="00F71DBD"/>
    <w:rsid w:val="00F723F3"/>
    <w:rsid w:val="00F730CD"/>
    <w:rsid w:val="00F7480A"/>
    <w:rsid w:val="00F80BF5"/>
    <w:rsid w:val="00F81248"/>
    <w:rsid w:val="00F812F8"/>
    <w:rsid w:val="00F83245"/>
    <w:rsid w:val="00F86012"/>
    <w:rsid w:val="00F86F73"/>
    <w:rsid w:val="00F90A9B"/>
    <w:rsid w:val="00F9413A"/>
    <w:rsid w:val="00F96E67"/>
    <w:rsid w:val="00F97236"/>
    <w:rsid w:val="00FA1E25"/>
    <w:rsid w:val="00FA1EDC"/>
    <w:rsid w:val="00FA379C"/>
    <w:rsid w:val="00FA3B6F"/>
    <w:rsid w:val="00FA549D"/>
    <w:rsid w:val="00FB0F70"/>
    <w:rsid w:val="00FB666E"/>
    <w:rsid w:val="00FC1E37"/>
    <w:rsid w:val="00FD19EE"/>
    <w:rsid w:val="00FD6818"/>
    <w:rsid w:val="00FD6FD6"/>
    <w:rsid w:val="00FE2F65"/>
    <w:rsid w:val="00FE6BA3"/>
    <w:rsid w:val="00FF1FE8"/>
    <w:rsid w:val="00FF51D7"/>
    <w:rsid w:val="00FF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7FCA9C17"/>
  <w15:docId w15:val="{142FF918-A424-4538-9D13-A94C926B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30C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B2997"/>
    <w:pPr>
      <w:keepNext/>
      <w:keepLines/>
      <w:numPr>
        <w:numId w:val="1"/>
      </w:numPr>
      <w:jc w:val="center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7B0A06"/>
    <w:pPr>
      <w:keepNext/>
      <w:keepLines/>
      <w:numPr>
        <w:ilvl w:val="1"/>
        <w:numId w:val="1"/>
      </w:numPr>
      <w:snapToGrid w:val="0"/>
      <w:spacing w:before="40" w:after="40"/>
      <w:contextualSpacing/>
      <w:outlineLvl w:val="1"/>
    </w:pPr>
    <w:rPr>
      <w:rFonts w:eastAsiaTheme="majorEastAsia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7B0A06"/>
    <w:pPr>
      <w:keepNext/>
      <w:keepLines/>
      <w:numPr>
        <w:ilvl w:val="2"/>
        <w:numId w:val="1"/>
      </w:numPr>
      <w:snapToGrid w:val="0"/>
      <w:spacing w:before="40" w:after="40"/>
      <w:contextualSpacing/>
      <w:outlineLvl w:val="2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70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0D46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70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0D46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12576C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6D4C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Intense Quote"/>
    <w:basedOn w:val="a"/>
    <w:next w:val="a"/>
    <w:link w:val="aa"/>
    <w:uiPriority w:val="30"/>
    <w:qFormat/>
    <w:rsid w:val="00396C5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a">
    <w:name w:val="明显引用 字符"/>
    <w:basedOn w:val="a0"/>
    <w:link w:val="a9"/>
    <w:uiPriority w:val="30"/>
    <w:rsid w:val="00396C5C"/>
    <w:rPr>
      <w:i/>
      <w:iCs/>
      <w:color w:val="4F81BD" w:themeColor="accent1"/>
      <w:kern w:val="2"/>
      <w:sz w:val="21"/>
      <w:szCs w:val="24"/>
    </w:rPr>
  </w:style>
  <w:style w:type="table" w:styleId="ab">
    <w:name w:val="Table Grid"/>
    <w:basedOn w:val="a1"/>
    <w:uiPriority w:val="59"/>
    <w:qFormat/>
    <w:rsid w:val="00AC5C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DB2997"/>
    <w:rPr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93197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customStyle="1" w:styleId="20">
    <w:name w:val="标题 2 字符"/>
    <w:basedOn w:val="a0"/>
    <w:link w:val="2"/>
    <w:rsid w:val="007B0A06"/>
    <w:rPr>
      <w:rFonts w:eastAsiaTheme="majorEastAsia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rsid w:val="007B0A06"/>
    <w:rPr>
      <w:b/>
      <w:bCs/>
      <w:kern w:val="2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DF04FB"/>
  </w:style>
  <w:style w:type="paragraph" w:styleId="TOC2">
    <w:name w:val="toc 2"/>
    <w:basedOn w:val="a"/>
    <w:next w:val="a"/>
    <w:autoRedefine/>
    <w:uiPriority w:val="39"/>
    <w:unhideWhenUsed/>
    <w:rsid w:val="00DF04F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F04FB"/>
    <w:pPr>
      <w:ind w:leftChars="400" w:left="840"/>
    </w:pPr>
  </w:style>
  <w:style w:type="character" w:styleId="ac">
    <w:name w:val="Hyperlink"/>
    <w:basedOn w:val="a0"/>
    <w:uiPriority w:val="99"/>
    <w:unhideWhenUsed/>
    <w:rsid w:val="00DF04FB"/>
    <w:rPr>
      <w:color w:val="0000FF" w:themeColor="hyperlink"/>
      <w:u w:val="single"/>
    </w:rPr>
  </w:style>
  <w:style w:type="paragraph" w:styleId="ad">
    <w:name w:val="Title"/>
    <w:basedOn w:val="a"/>
    <w:next w:val="a"/>
    <w:link w:val="ae"/>
    <w:qFormat/>
    <w:rsid w:val="00DB2997"/>
    <w:pPr>
      <w:snapToGrid w:val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DB299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2B19BB"/>
    <w:rPr>
      <w:color w:val="605E5C"/>
      <w:shd w:val="clear" w:color="auto" w:fill="E1DFDD"/>
    </w:rPr>
  </w:style>
  <w:style w:type="paragraph" w:styleId="af0">
    <w:name w:val="Date"/>
    <w:basedOn w:val="a"/>
    <w:next w:val="a"/>
    <w:link w:val="af1"/>
    <w:unhideWhenUsed/>
    <w:rsid w:val="002B19BB"/>
    <w:pPr>
      <w:ind w:leftChars="2500" w:left="100"/>
    </w:pPr>
  </w:style>
  <w:style w:type="character" w:customStyle="1" w:styleId="af1">
    <w:name w:val="日期 字符"/>
    <w:basedOn w:val="a0"/>
    <w:link w:val="af0"/>
    <w:rsid w:val="002B19BB"/>
    <w:rPr>
      <w:kern w:val="2"/>
      <w:sz w:val="21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6C7EEF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6C7EE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6C7EE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6C7EE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6C7EE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6C7EE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f2">
    <w:name w:val="footnote text"/>
    <w:basedOn w:val="a"/>
    <w:link w:val="af3"/>
    <w:semiHidden/>
    <w:unhideWhenUsed/>
    <w:rsid w:val="00B23E5D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basedOn w:val="a0"/>
    <w:link w:val="af2"/>
    <w:semiHidden/>
    <w:rsid w:val="00B23E5D"/>
    <w:rPr>
      <w:kern w:val="2"/>
      <w:sz w:val="18"/>
      <w:szCs w:val="18"/>
    </w:rPr>
  </w:style>
  <w:style w:type="character" w:styleId="af4">
    <w:name w:val="footnote reference"/>
    <w:basedOn w:val="a0"/>
    <w:semiHidden/>
    <w:unhideWhenUsed/>
    <w:rsid w:val="00B23E5D"/>
    <w:rPr>
      <w:vertAlign w:val="superscript"/>
    </w:rPr>
  </w:style>
  <w:style w:type="character" w:customStyle="1" w:styleId="MTConvertedEquation">
    <w:name w:val="MTConvertedEquation"/>
    <w:basedOn w:val="a0"/>
    <w:rsid w:val="00FD6818"/>
    <w:rPr>
      <w:sz w:val="24"/>
    </w:rPr>
  </w:style>
  <w:style w:type="character" w:customStyle="1" w:styleId="MTEquationSection">
    <w:name w:val="MTEquationSection"/>
    <w:basedOn w:val="a0"/>
    <w:rsid w:val="00FD6818"/>
    <w:rPr>
      <w:b/>
      <w:bCs/>
      <w:vanish/>
      <w:color w:val="FF0000"/>
      <w:sz w:val="32"/>
      <w:szCs w:val="40"/>
    </w:rPr>
  </w:style>
  <w:style w:type="paragraph" w:customStyle="1" w:styleId="MTDisplayEquation">
    <w:name w:val="MTDisplayEquation"/>
    <w:basedOn w:val="a"/>
    <w:next w:val="a"/>
    <w:link w:val="MTDisplayEquation0"/>
    <w:rsid w:val="00FD6818"/>
    <w:pPr>
      <w:tabs>
        <w:tab w:val="center" w:pos="4880"/>
        <w:tab w:val="right" w:pos="9740"/>
      </w:tabs>
      <w:snapToGrid w:val="0"/>
      <w:spacing w:line="276" w:lineRule="auto"/>
      <w:ind w:firstLineChars="200" w:firstLine="480"/>
      <w:contextualSpacing/>
    </w:pPr>
    <w:rPr>
      <w:sz w:val="24"/>
    </w:rPr>
  </w:style>
  <w:style w:type="character" w:customStyle="1" w:styleId="MTDisplayEquation0">
    <w:name w:val="MTDisplayEquation 字符"/>
    <w:basedOn w:val="a0"/>
    <w:link w:val="MTDisplayEquation"/>
    <w:rsid w:val="00FD6818"/>
    <w:rPr>
      <w:kern w:val="2"/>
      <w:sz w:val="24"/>
      <w:szCs w:val="24"/>
    </w:rPr>
  </w:style>
  <w:style w:type="paragraph" w:styleId="af5">
    <w:name w:val="Body Text Indent"/>
    <w:basedOn w:val="a"/>
    <w:link w:val="af6"/>
    <w:rsid w:val="00C14326"/>
    <w:pPr>
      <w:ind w:firstLine="420"/>
    </w:pPr>
    <w:rPr>
      <w:szCs w:val="21"/>
    </w:rPr>
  </w:style>
  <w:style w:type="character" w:customStyle="1" w:styleId="af6">
    <w:name w:val="正文文本缩进 字符"/>
    <w:basedOn w:val="a0"/>
    <w:link w:val="af5"/>
    <w:rsid w:val="00C14326"/>
    <w:rPr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9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06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8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9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8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764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116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58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48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1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2\Office%20Word%202003%20Look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D80AD-99C8-4C62-87BE-3E7742F4F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 Word 2003 Look.dotx</Template>
  <TotalTime>299</TotalTime>
  <Pages>9</Pages>
  <Words>655</Words>
  <Characters>3736</Characters>
  <Application>Microsoft Office Word</Application>
  <DocSecurity>0</DocSecurity>
  <Lines>31</Lines>
  <Paragraphs>8</Paragraphs>
  <ScaleCrop>false</ScaleCrop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Oliver Wu</cp:lastModifiedBy>
  <cp:revision>35</cp:revision>
  <cp:lastPrinted>2024-07-05T16:41:00Z</cp:lastPrinted>
  <dcterms:created xsi:type="dcterms:W3CDTF">2022-12-23T13:19:00Z</dcterms:created>
  <dcterms:modified xsi:type="dcterms:W3CDTF">2024-07-05T16:59:00Z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